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440760" w14:textId="77777777" w:rsidR="001A5429" w:rsidRPr="00A255ED" w:rsidRDefault="001A5429" w:rsidP="001E1E58">
      <w:pPr>
        <w:rPr>
          <w:color w:val="auto"/>
        </w:rPr>
      </w:pPr>
    </w:p>
    <w:tbl>
      <w:tblPr>
        <w:tblW w:w="0" w:type="auto"/>
        <w:tblLook w:val="0600" w:firstRow="0" w:lastRow="0" w:firstColumn="0" w:lastColumn="0" w:noHBand="1" w:noVBand="1"/>
      </w:tblPr>
      <w:tblGrid>
        <w:gridCol w:w="1440"/>
        <w:gridCol w:w="900"/>
        <w:gridCol w:w="4590"/>
        <w:gridCol w:w="1350"/>
        <w:gridCol w:w="1070"/>
      </w:tblGrid>
      <w:tr w:rsidR="0092125E" w:rsidRPr="00A255ED" w14:paraId="0CB2CC68" w14:textId="77777777" w:rsidTr="0092125E">
        <w:tc>
          <w:tcPr>
            <w:tcW w:w="9350" w:type="dxa"/>
            <w:gridSpan w:val="5"/>
            <w:vAlign w:val="center"/>
          </w:tcPr>
          <w:p w14:paraId="28DBA0C1" w14:textId="77777777" w:rsidR="0092125E" w:rsidRPr="00A255ED" w:rsidRDefault="00DF394F" w:rsidP="00027DC8">
            <w:pPr>
              <w:pStyle w:val="Title"/>
              <w:rPr>
                <w:color w:val="auto"/>
              </w:rPr>
            </w:pPr>
            <w:sdt>
              <w:sdtPr>
                <w:rPr>
                  <w:color w:val="auto"/>
                </w:rPr>
                <w:alias w:val="Title"/>
                <w:tag w:val=""/>
                <w:id w:val="2016188051"/>
                <w:placeholder>
                  <w:docPart w:val="8E0C206279634F7CA2CE10186B43C125"/>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27DC8" w:rsidRPr="00A255ED">
                  <w:rPr>
                    <w:color w:val="auto"/>
                  </w:rPr>
                  <w:t>Inventory Management</w:t>
                </w:r>
              </w:sdtContent>
            </w:sdt>
          </w:p>
        </w:tc>
      </w:tr>
      <w:tr w:rsidR="0092125E" w:rsidRPr="00A255ED" w14:paraId="3D285613" w14:textId="77777777" w:rsidTr="0092125E">
        <w:trPr>
          <w:trHeight w:val="144"/>
        </w:trPr>
        <w:tc>
          <w:tcPr>
            <w:tcW w:w="1440" w:type="dxa"/>
            <w:shd w:val="clear" w:color="auto" w:fill="auto"/>
          </w:tcPr>
          <w:p w14:paraId="42585F6A" w14:textId="77777777" w:rsidR="0092125E" w:rsidRPr="00A255ED" w:rsidRDefault="0092125E" w:rsidP="0092125E">
            <w:pPr>
              <w:spacing w:before="0" w:after="0"/>
              <w:rPr>
                <w:color w:val="auto"/>
                <w:sz w:val="10"/>
                <w:szCs w:val="10"/>
              </w:rPr>
            </w:pPr>
          </w:p>
        </w:tc>
        <w:tc>
          <w:tcPr>
            <w:tcW w:w="6840" w:type="dxa"/>
            <w:gridSpan w:val="3"/>
            <w:shd w:val="clear" w:color="auto" w:fill="F0CDA1" w:themeFill="accent1"/>
            <w:vAlign w:val="center"/>
          </w:tcPr>
          <w:p w14:paraId="535130BC" w14:textId="77777777" w:rsidR="0092125E" w:rsidRPr="00A255ED" w:rsidRDefault="0092125E" w:rsidP="0092125E">
            <w:pPr>
              <w:spacing w:before="0" w:after="0"/>
              <w:rPr>
                <w:color w:val="auto"/>
                <w:sz w:val="10"/>
                <w:szCs w:val="10"/>
              </w:rPr>
            </w:pPr>
          </w:p>
        </w:tc>
        <w:tc>
          <w:tcPr>
            <w:tcW w:w="1070" w:type="dxa"/>
            <w:shd w:val="clear" w:color="auto" w:fill="auto"/>
          </w:tcPr>
          <w:p w14:paraId="6CC78438" w14:textId="77777777" w:rsidR="0092125E" w:rsidRPr="00A255ED" w:rsidRDefault="0092125E" w:rsidP="0092125E">
            <w:pPr>
              <w:spacing w:before="0" w:after="0"/>
              <w:rPr>
                <w:color w:val="auto"/>
                <w:sz w:val="10"/>
                <w:szCs w:val="10"/>
              </w:rPr>
            </w:pPr>
          </w:p>
        </w:tc>
      </w:tr>
      <w:tr w:rsidR="0092125E" w:rsidRPr="00A255ED" w14:paraId="39478825" w14:textId="77777777" w:rsidTr="0092125E">
        <w:tc>
          <w:tcPr>
            <w:tcW w:w="9350" w:type="dxa"/>
            <w:gridSpan w:val="5"/>
            <w:vAlign w:val="center"/>
          </w:tcPr>
          <w:p w14:paraId="4F7AE8F3" w14:textId="77777777" w:rsidR="0092125E" w:rsidRPr="00A255ED" w:rsidRDefault="0092125E" w:rsidP="00027DC8">
            <w:pPr>
              <w:pStyle w:val="Title"/>
              <w:jc w:val="left"/>
              <w:rPr>
                <w:color w:val="auto"/>
              </w:rPr>
            </w:pPr>
          </w:p>
        </w:tc>
      </w:tr>
      <w:tr w:rsidR="0092125E" w:rsidRPr="00A255ED" w14:paraId="30912EB6" w14:textId="77777777" w:rsidTr="0092125E">
        <w:trPr>
          <w:trHeight w:val="1368"/>
        </w:trPr>
        <w:tc>
          <w:tcPr>
            <w:tcW w:w="2340" w:type="dxa"/>
            <w:gridSpan w:val="2"/>
          </w:tcPr>
          <w:p w14:paraId="083ED36E" w14:textId="77777777" w:rsidR="0092125E" w:rsidRPr="00A255ED" w:rsidRDefault="0092125E" w:rsidP="001E1E58">
            <w:pPr>
              <w:rPr>
                <w:color w:val="auto"/>
              </w:rPr>
            </w:pPr>
          </w:p>
        </w:tc>
        <w:tc>
          <w:tcPr>
            <w:tcW w:w="4590" w:type="dxa"/>
            <w:shd w:val="clear" w:color="auto" w:fill="107082" w:themeFill="accent2"/>
            <w:vAlign w:val="center"/>
          </w:tcPr>
          <w:p w14:paraId="6D41CA39" w14:textId="77777777" w:rsidR="0092125E" w:rsidRPr="00A255ED" w:rsidRDefault="00027DC8" w:rsidP="0092125E">
            <w:pPr>
              <w:pStyle w:val="Subtitle"/>
              <w:rPr>
                <w:color w:val="auto"/>
              </w:rPr>
            </w:pPr>
            <w:r w:rsidRPr="00A255ED">
              <w:rPr>
                <w:color w:val="auto"/>
              </w:rPr>
              <w:t>Project Plan</w:t>
            </w:r>
          </w:p>
        </w:tc>
        <w:tc>
          <w:tcPr>
            <w:tcW w:w="2420" w:type="dxa"/>
            <w:gridSpan w:val="2"/>
          </w:tcPr>
          <w:p w14:paraId="0FF7CD71" w14:textId="77777777" w:rsidR="0092125E" w:rsidRPr="00A255ED" w:rsidRDefault="0092125E" w:rsidP="001E1E58">
            <w:pPr>
              <w:rPr>
                <w:color w:val="auto"/>
              </w:rPr>
            </w:pPr>
          </w:p>
        </w:tc>
      </w:tr>
    </w:tbl>
    <w:p w14:paraId="4CB9BA9B" w14:textId="77777777" w:rsidR="00066DE2" w:rsidRPr="00A255ED" w:rsidRDefault="001A5429" w:rsidP="0092125E">
      <w:pPr>
        <w:rPr>
          <w:color w:val="auto"/>
        </w:rPr>
      </w:pPr>
      <w:r w:rsidRPr="00A255ED">
        <w:rPr>
          <w:color w:val="auto"/>
        </w:rPr>
        <w:t xml:space="preserve"> </w:t>
      </w:r>
    </w:p>
    <w:p w14:paraId="0C38B8E2" w14:textId="77777777" w:rsidR="00066DE2" w:rsidRPr="00A255ED" w:rsidRDefault="00066DE2" w:rsidP="00066DE2">
      <w:pPr>
        <w:rPr>
          <w:color w:val="auto"/>
        </w:rPr>
        <w:sectPr w:rsidR="00066DE2" w:rsidRPr="00A255ED" w:rsidSect="0092125E">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auto"/>
          <w:sz w:val="24"/>
        </w:rPr>
        <w:id w:val="350538378"/>
        <w:docPartObj>
          <w:docPartGallery w:val="Table of Contents"/>
          <w:docPartUnique/>
        </w:docPartObj>
      </w:sdtPr>
      <w:sdtEndPr>
        <w:rPr>
          <w:bCs/>
          <w:i w:val="0"/>
          <w:noProof/>
        </w:rPr>
      </w:sdtEndPr>
      <w:sdtContent>
        <w:p w14:paraId="77197124" w14:textId="77777777" w:rsidR="001E1E58" w:rsidRPr="00A255ED" w:rsidRDefault="00493EC0" w:rsidP="003F13B0">
          <w:pPr>
            <w:pStyle w:val="TOCHeading"/>
            <w:rPr>
              <w:color w:val="auto"/>
            </w:rPr>
          </w:pPr>
          <w:r w:rsidRPr="00A255ED">
            <w:rPr>
              <w:color w:val="auto"/>
            </w:rPr>
            <w:t>TABLE OF CONTENTS</w:t>
          </w:r>
        </w:p>
        <w:p w14:paraId="26167761" w14:textId="77777777" w:rsidR="00027DC8" w:rsidRPr="00A255ED" w:rsidRDefault="001E1E58" w:rsidP="00027DC8">
          <w:pPr>
            <w:pStyle w:val="TOC1"/>
            <w:tabs>
              <w:tab w:val="right" w:leader="dot" w:pos="5030"/>
            </w:tabs>
            <w:rPr>
              <w:b/>
              <w:bCs/>
              <w:noProof/>
              <w:color w:val="auto"/>
            </w:rPr>
          </w:pPr>
          <w:r w:rsidRPr="00A255ED">
            <w:rPr>
              <w:b/>
              <w:bCs/>
              <w:noProof/>
              <w:color w:val="auto"/>
            </w:rPr>
            <w:fldChar w:fldCharType="begin"/>
          </w:r>
          <w:r w:rsidRPr="00A255ED">
            <w:rPr>
              <w:b/>
              <w:bCs/>
              <w:noProof/>
              <w:color w:val="auto"/>
            </w:rPr>
            <w:instrText xml:space="preserve"> TOC \o "1-3" \h \z \u </w:instrText>
          </w:r>
          <w:r w:rsidRPr="00A255ED">
            <w:rPr>
              <w:b/>
              <w:bCs/>
              <w:noProof/>
              <w:color w:val="auto"/>
            </w:rPr>
            <w:fldChar w:fldCharType="separate"/>
          </w:r>
          <w:r w:rsidR="00027DC8" w:rsidRPr="00A255ED">
            <w:rPr>
              <w:b/>
              <w:bCs/>
              <w:noProof/>
              <w:color w:val="auto"/>
            </w:rPr>
            <w:t>1. Introduction</w:t>
          </w:r>
        </w:p>
        <w:p w14:paraId="46EE7D1C" w14:textId="77777777" w:rsidR="00027DC8" w:rsidRPr="00A255ED" w:rsidRDefault="00027DC8" w:rsidP="00027DC8">
          <w:pPr>
            <w:rPr>
              <w:color w:val="auto"/>
            </w:rPr>
          </w:pPr>
          <w:r w:rsidRPr="00A255ED">
            <w:rPr>
              <w:color w:val="auto"/>
            </w:rPr>
            <w:t>2. Tech Stack</w:t>
          </w:r>
        </w:p>
        <w:p w14:paraId="46426FD7" w14:textId="77777777" w:rsidR="00027DC8" w:rsidRPr="00A255ED" w:rsidRDefault="00027DC8" w:rsidP="00027DC8">
          <w:pPr>
            <w:rPr>
              <w:color w:val="auto"/>
            </w:rPr>
          </w:pPr>
          <w:r w:rsidRPr="00A255ED">
            <w:rPr>
              <w:color w:val="auto"/>
            </w:rPr>
            <w:t>3. Screenshots of the project</w:t>
          </w:r>
        </w:p>
        <w:p w14:paraId="7DC96EAF" w14:textId="77777777" w:rsidR="00027DC8" w:rsidRPr="00A255ED" w:rsidRDefault="00027DC8" w:rsidP="00027DC8">
          <w:pPr>
            <w:rPr>
              <w:color w:val="auto"/>
            </w:rPr>
          </w:pPr>
        </w:p>
        <w:p w14:paraId="33A818C6" w14:textId="77777777" w:rsidR="00027DC8" w:rsidRPr="00A255ED" w:rsidRDefault="00027DC8">
          <w:pPr>
            <w:pStyle w:val="TOC2"/>
            <w:rPr>
              <w:rFonts w:eastAsiaTheme="minorEastAsia"/>
              <w:noProof/>
              <w:color w:val="auto"/>
              <w:sz w:val="22"/>
              <w:szCs w:val="22"/>
              <w:lang w:val="en-IN" w:eastAsia="en-IN"/>
            </w:rPr>
          </w:pPr>
        </w:p>
        <w:p w14:paraId="52CB3EAB" w14:textId="77777777" w:rsidR="001E1E58" w:rsidRPr="00A255ED" w:rsidRDefault="001E1E58" w:rsidP="00974BF8">
          <w:pPr>
            <w:tabs>
              <w:tab w:val="left" w:pos="5670"/>
            </w:tabs>
            <w:ind w:left="5103"/>
            <w:rPr>
              <w:color w:val="auto"/>
            </w:rPr>
          </w:pPr>
          <w:r w:rsidRPr="00A255ED">
            <w:rPr>
              <w:b/>
              <w:bCs/>
              <w:noProof/>
              <w:color w:val="auto"/>
            </w:rPr>
            <w:fldChar w:fldCharType="end"/>
          </w:r>
        </w:p>
      </w:sdtContent>
    </w:sdt>
    <w:p w14:paraId="5A2FFEAF" w14:textId="77777777" w:rsidR="000A7626" w:rsidRPr="00A255ED" w:rsidRDefault="000A7626" w:rsidP="000A7626">
      <w:pPr>
        <w:rPr>
          <w:color w:val="auto"/>
        </w:rPr>
      </w:pPr>
    </w:p>
    <w:p w14:paraId="7E4A743C" w14:textId="77777777" w:rsidR="000A7626" w:rsidRPr="00A255ED" w:rsidRDefault="000A7626" w:rsidP="000A7626">
      <w:pPr>
        <w:rPr>
          <w:color w:val="auto"/>
        </w:rPr>
        <w:sectPr w:rsidR="000A7626" w:rsidRPr="00A255ED" w:rsidSect="001155CE">
          <w:footerReference w:type="first" r:id="rId14"/>
          <w:pgSz w:w="12240" w:h="15840" w:code="1"/>
          <w:pgMar w:top="2160" w:right="1080" w:bottom="720" w:left="6120" w:header="432" w:footer="432" w:gutter="0"/>
          <w:pgNumType w:fmt="lowerRoman"/>
          <w:cols w:space="708"/>
          <w:titlePg/>
          <w:docGrid w:linePitch="360"/>
        </w:sectPr>
      </w:pPr>
    </w:p>
    <w:bookmarkStart w:id="0" w:name="_Toc58496772"/>
    <w:p w14:paraId="095A1AE2" w14:textId="77777777" w:rsidR="001E1E58" w:rsidRPr="00A255ED" w:rsidRDefault="00DF394F" w:rsidP="0003123C">
      <w:pPr>
        <w:pStyle w:val="Heading1"/>
        <w:rPr>
          <w:color w:val="auto"/>
        </w:rPr>
      </w:pPr>
      <w:sdt>
        <w:sdtPr>
          <w:rPr>
            <w:color w:val="auto"/>
          </w:rPr>
          <w:id w:val="1498622095"/>
          <w:placeholder>
            <w:docPart w:val="94B2BE4E7BB54EA497AEF1FD90390AC5"/>
          </w:placeholder>
          <w:temporary/>
          <w:showingPlcHdr/>
          <w15:appearance w15:val="hidden"/>
        </w:sdtPr>
        <w:sdtEndPr/>
        <w:sdtContent>
          <w:r w:rsidR="00347AF5" w:rsidRPr="00A255ED">
            <w:rPr>
              <w:color w:val="auto"/>
            </w:rPr>
            <w:t>Introduction</w:t>
          </w:r>
        </w:sdtContent>
      </w:sdt>
      <w:bookmarkEnd w:id="0"/>
    </w:p>
    <w:p w14:paraId="60C617F5" w14:textId="77777777" w:rsidR="00027DC8" w:rsidRPr="00A255ED" w:rsidRDefault="00027DC8" w:rsidP="00027DC8">
      <w:pPr>
        <w:pStyle w:val="ListNumber"/>
        <w:numPr>
          <w:ilvl w:val="0"/>
          <w:numId w:val="0"/>
        </w:numPr>
        <w:ind w:left="360"/>
        <w:rPr>
          <w:color w:val="FFFFFF" w:themeColor="background1"/>
        </w:rPr>
      </w:pPr>
      <w:r w:rsidRPr="00A255ED">
        <w:rPr>
          <w:color w:val="FFFFFF" w:themeColor="background1"/>
        </w:rPr>
        <w:t>JavaScript inventory list is a business app for automated record-keeping and maintenance of the corporate computer equipment. The app allows to keep records of the users and devices as well as to create various reports.</w:t>
      </w:r>
    </w:p>
    <w:p w14:paraId="2A91F343" w14:textId="77777777" w:rsidR="00027DC8" w:rsidRPr="00A255ED" w:rsidRDefault="00027DC8" w:rsidP="00027DC8">
      <w:pPr>
        <w:pStyle w:val="Heading1"/>
        <w:rPr>
          <w:color w:val="auto"/>
        </w:rPr>
      </w:pPr>
      <w:r w:rsidRPr="00A255ED">
        <w:rPr>
          <w:color w:val="auto"/>
        </w:rPr>
        <w:lastRenderedPageBreak/>
        <w:t>Tech stack</w:t>
      </w:r>
    </w:p>
    <w:p w14:paraId="3C2E2256" w14:textId="77777777" w:rsidR="005E1690" w:rsidRPr="00A255ED" w:rsidRDefault="00027DC8" w:rsidP="00027DC8">
      <w:pPr>
        <w:pStyle w:val="ListNumber"/>
        <w:numPr>
          <w:ilvl w:val="0"/>
          <w:numId w:val="0"/>
        </w:numPr>
        <w:ind w:left="340"/>
        <w:rPr>
          <w:color w:val="FFFFFF" w:themeColor="background1"/>
        </w:rPr>
      </w:pPr>
      <w:r w:rsidRPr="00A255ED">
        <w:rPr>
          <w:color w:val="FFFFFF" w:themeColor="background1"/>
        </w:rPr>
        <w:t xml:space="preserve">The Project is created using </w:t>
      </w:r>
    </w:p>
    <w:p w14:paraId="50E824A4" w14:textId="77777777" w:rsidR="005E1690" w:rsidRPr="00A255ED" w:rsidRDefault="005E1690" w:rsidP="005E1690">
      <w:pPr>
        <w:pStyle w:val="ListNumber"/>
        <w:numPr>
          <w:ilvl w:val="0"/>
          <w:numId w:val="39"/>
        </w:numPr>
        <w:rPr>
          <w:color w:val="FFFFFF" w:themeColor="background1"/>
        </w:rPr>
      </w:pPr>
      <w:r w:rsidRPr="00A255ED">
        <w:rPr>
          <w:color w:val="FFFFFF" w:themeColor="background1"/>
        </w:rPr>
        <w:t>HTML5</w:t>
      </w:r>
    </w:p>
    <w:p w14:paraId="74D29AE4" w14:textId="77777777" w:rsidR="005E1690" w:rsidRPr="00A255ED" w:rsidRDefault="005E1690" w:rsidP="005E1690">
      <w:pPr>
        <w:pStyle w:val="ListNumber"/>
        <w:numPr>
          <w:ilvl w:val="0"/>
          <w:numId w:val="39"/>
        </w:numPr>
        <w:rPr>
          <w:color w:val="FFFFFF" w:themeColor="background1"/>
        </w:rPr>
      </w:pPr>
      <w:r w:rsidRPr="00A255ED">
        <w:rPr>
          <w:color w:val="FFFFFF" w:themeColor="background1"/>
        </w:rPr>
        <w:t>CSS3</w:t>
      </w:r>
    </w:p>
    <w:p w14:paraId="4E8D0B92" w14:textId="77777777" w:rsidR="005E1690" w:rsidRPr="00A255ED" w:rsidRDefault="005E1690" w:rsidP="005E1690">
      <w:pPr>
        <w:pStyle w:val="ListNumber"/>
        <w:numPr>
          <w:ilvl w:val="0"/>
          <w:numId w:val="39"/>
        </w:numPr>
        <w:rPr>
          <w:color w:val="FFFFFF" w:themeColor="background1"/>
        </w:rPr>
      </w:pPr>
      <w:proofErr w:type="spellStart"/>
      <w:r w:rsidRPr="00A255ED">
        <w:rPr>
          <w:color w:val="FFFFFF" w:themeColor="background1"/>
        </w:rPr>
        <w:t>Javascript</w:t>
      </w:r>
      <w:proofErr w:type="spellEnd"/>
      <w:r w:rsidRPr="00A255ED">
        <w:rPr>
          <w:color w:val="FFFFFF" w:themeColor="background1"/>
        </w:rPr>
        <w:t xml:space="preserve"> (with ES6)</w:t>
      </w:r>
    </w:p>
    <w:p w14:paraId="1401CBDD" w14:textId="77777777" w:rsidR="005E1690" w:rsidRPr="00A255ED" w:rsidRDefault="005E1690" w:rsidP="005E1690">
      <w:pPr>
        <w:pStyle w:val="ListNumber"/>
        <w:numPr>
          <w:ilvl w:val="0"/>
          <w:numId w:val="39"/>
        </w:numPr>
        <w:rPr>
          <w:color w:val="FFFFFF" w:themeColor="background1"/>
        </w:rPr>
      </w:pPr>
      <w:r w:rsidRPr="00A255ED">
        <w:rPr>
          <w:color w:val="FFFFFF" w:themeColor="background1"/>
        </w:rPr>
        <w:t>jQuery</w:t>
      </w:r>
    </w:p>
    <w:p w14:paraId="23F69F60" w14:textId="77777777" w:rsidR="005E1690" w:rsidRPr="00A255ED" w:rsidRDefault="005E1690" w:rsidP="005E1690">
      <w:pPr>
        <w:pStyle w:val="ListNumber"/>
        <w:numPr>
          <w:ilvl w:val="0"/>
          <w:numId w:val="39"/>
        </w:numPr>
        <w:rPr>
          <w:color w:val="FFFFFF" w:themeColor="background1"/>
        </w:rPr>
      </w:pPr>
      <w:r w:rsidRPr="00A255ED">
        <w:rPr>
          <w:color w:val="FFFFFF" w:themeColor="background1"/>
        </w:rPr>
        <w:t>Bootstrap 4</w:t>
      </w:r>
    </w:p>
    <w:p w14:paraId="474CE14B" w14:textId="77777777" w:rsidR="005E1690" w:rsidRPr="00A255ED" w:rsidRDefault="005E1690" w:rsidP="005E1690">
      <w:pPr>
        <w:pStyle w:val="ListNumber"/>
        <w:numPr>
          <w:ilvl w:val="0"/>
          <w:numId w:val="39"/>
        </w:numPr>
        <w:rPr>
          <w:color w:val="FFFFFF" w:themeColor="background1"/>
        </w:rPr>
      </w:pPr>
      <w:r w:rsidRPr="00A255ED">
        <w:rPr>
          <w:color w:val="FFFFFF" w:themeColor="background1"/>
        </w:rPr>
        <w:t>Node</w:t>
      </w:r>
    </w:p>
    <w:p w14:paraId="6B6BD5A8" w14:textId="77777777" w:rsidR="005E1690" w:rsidRPr="00A255ED" w:rsidRDefault="005E1690" w:rsidP="005E1690">
      <w:pPr>
        <w:pStyle w:val="ListNumber"/>
        <w:numPr>
          <w:ilvl w:val="0"/>
          <w:numId w:val="39"/>
        </w:numPr>
        <w:rPr>
          <w:color w:val="FFFFFF" w:themeColor="background1"/>
        </w:rPr>
      </w:pPr>
      <w:r w:rsidRPr="00A255ED">
        <w:rPr>
          <w:color w:val="FFFFFF" w:themeColor="background1"/>
        </w:rPr>
        <w:t>AJAX</w:t>
      </w:r>
    </w:p>
    <w:p w14:paraId="22F07EF3" w14:textId="77777777" w:rsidR="005E1690" w:rsidRPr="00A255ED" w:rsidRDefault="005E1690" w:rsidP="005E1690">
      <w:pPr>
        <w:pStyle w:val="ListNumber"/>
        <w:numPr>
          <w:ilvl w:val="0"/>
          <w:numId w:val="39"/>
        </w:numPr>
        <w:rPr>
          <w:color w:val="FFFFFF" w:themeColor="background1"/>
        </w:rPr>
      </w:pPr>
      <w:r w:rsidRPr="00A255ED">
        <w:rPr>
          <w:color w:val="FFFFFF" w:themeColor="background1"/>
        </w:rPr>
        <w:t>JSON</w:t>
      </w:r>
    </w:p>
    <w:p w14:paraId="7F42FFEC" w14:textId="77777777" w:rsidR="001E1E58" w:rsidRPr="00A255ED" w:rsidRDefault="005E1690" w:rsidP="005E1690">
      <w:pPr>
        <w:pStyle w:val="ListNumber"/>
        <w:numPr>
          <w:ilvl w:val="0"/>
          <w:numId w:val="39"/>
        </w:numPr>
        <w:rPr>
          <w:color w:val="FFFFFF" w:themeColor="background1"/>
        </w:rPr>
      </w:pPr>
      <w:r w:rsidRPr="00A255ED">
        <w:rPr>
          <w:color w:val="FFFFFF" w:themeColor="background1"/>
        </w:rPr>
        <w:t xml:space="preserve">REST API </w:t>
      </w:r>
      <w:r w:rsidR="00027DC8" w:rsidRPr="00A255ED">
        <w:rPr>
          <w:color w:val="FFFFFF" w:themeColor="background1"/>
        </w:rPr>
        <w:t>calls.</w:t>
      </w:r>
    </w:p>
    <w:p w14:paraId="48610429" w14:textId="77777777" w:rsidR="005E1690" w:rsidRPr="00A255ED" w:rsidRDefault="005E1690" w:rsidP="005E1690">
      <w:pPr>
        <w:pStyle w:val="ListNumber"/>
        <w:numPr>
          <w:ilvl w:val="0"/>
          <w:numId w:val="0"/>
        </w:numPr>
        <w:ind w:left="340" w:hanging="340"/>
        <w:rPr>
          <w:color w:val="auto"/>
        </w:rPr>
      </w:pPr>
    </w:p>
    <w:p w14:paraId="4CE96373" w14:textId="77777777" w:rsidR="00027DC8" w:rsidRPr="00A255ED" w:rsidRDefault="00027DC8" w:rsidP="00027DC8">
      <w:pPr>
        <w:pStyle w:val="ListNumber"/>
        <w:numPr>
          <w:ilvl w:val="0"/>
          <w:numId w:val="0"/>
        </w:numPr>
        <w:ind w:left="340"/>
        <w:rPr>
          <w:color w:val="auto"/>
        </w:rPr>
      </w:pPr>
    </w:p>
    <w:p w14:paraId="3099025A" w14:textId="77777777" w:rsidR="00027DC8" w:rsidRPr="00A255ED" w:rsidRDefault="00027DC8" w:rsidP="00027DC8">
      <w:pPr>
        <w:pStyle w:val="ListNumber"/>
        <w:numPr>
          <w:ilvl w:val="0"/>
          <w:numId w:val="0"/>
        </w:numPr>
        <w:ind w:left="340"/>
        <w:rPr>
          <w:color w:val="auto"/>
        </w:rPr>
      </w:pPr>
    </w:p>
    <w:p w14:paraId="78FC0CC9" w14:textId="77777777" w:rsidR="0003123C" w:rsidRPr="00A255ED" w:rsidRDefault="00027DC8" w:rsidP="00BA31C4">
      <w:pPr>
        <w:pStyle w:val="Heading1"/>
        <w:numPr>
          <w:ilvl w:val="0"/>
          <w:numId w:val="18"/>
        </w:numPr>
        <w:tabs>
          <w:tab w:val="left" w:pos="284"/>
        </w:tabs>
        <w:ind w:left="0" w:firstLine="0"/>
        <w:rPr>
          <w:color w:val="auto"/>
        </w:rPr>
      </w:pPr>
      <w:r w:rsidRPr="00A255ED">
        <w:rPr>
          <w:color w:val="auto"/>
        </w:rPr>
        <w:lastRenderedPageBreak/>
        <w:t>Project details</w:t>
      </w:r>
    </w:p>
    <w:p w14:paraId="78836FE8" w14:textId="77777777" w:rsidR="00027DC8" w:rsidRPr="00A255ED" w:rsidRDefault="00027DC8" w:rsidP="00027DC8">
      <w:pPr>
        <w:pStyle w:val="Heading2"/>
        <w:shd w:val="clear" w:color="auto" w:fill="F7F7FA"/>
        <w:jc w:val="center"/>
        <w:textAlignment w:val="baseline"/>
        <w:rPr>
          <w:rFonts w:ascii="Roboto" w:hAnsi="Roboto"/>
          <w:b w:val="0"/>
          <w:color w:val="auto"/>
          <w:spacing w:val="-3"/>
        </w:rPr>
      </w:pPr>
      <w:r w:rsidRPr="00A255ED">
        <w:rPr>
          <w:rFonts w:ascii="Roboto" w:hAnsi="Roboto"/>
          <w:b w:val="0"/>
          <w:bCs/>
          <w:color w:val="auto"/>
          <w:spacing w:val="-3"/>
        </w:rPr>
        <w:t>Inventories dashboard</w:t>
      </w:r>
    </w:p>
    <w:p w14:paraId="6568FEE8" w14:textId="77777777" w:rsidR="00027DC8" w:rsidRPr="00A255ED" w:rsidRDefault="00027DC8" w:rsidP="00027DC8">
      <w:pPr>
        <w:rPr>
          <w:color w:val="auto"/>
        </w:rPr>
      </w:pPr>
    </w:p>
    <w:p w14:paraId="0807EC37" w14:textId="77777777" w:rsidR="00027DC8" w:rsidRPr="00A255ED" w:rsidRDefault="00027DC8" w:rsidP="00027DC8">
      <w:pPr>
        <w:rPr>
          <w:color w:val="auto"/>
        </w:rPr>
      </w:pPr>
      <w:r w:rsidRPr="00A255ED">
        <w:rPr>
          <w:noProof/>
          <w:color w:val="auto"/>
          <w:lang w:val="en-IN" w:eastAsia="en-IN"/>
        </w:rPr>
        <w:drawing>
          <wp:inline distT="0" distB="0" distL="0" distR="0" wp14:anchorId="547CFDBF" wp14:editId="5A1F7A50">
            <wp:extent cx="6400800" cy="3825933"/>
            <wp:effectExtent l="0" t="0" r="0" b="3175"/>
            <wp:docPr id="4" name="Picture 4" descr="Inventorie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ventories dashboar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825933"/>
                    </a:xfrm>
                    <a:prstGeom prst="rect">
                      <a:avLst/>
                    </a:prstGeom>
                    <a:noFill/>
                    <a:ln>
                      <a:noFill/>
                    </a:ln>
                  </pic:spPr>
                </pic:pic>
              </a:graphicData>
            </a:graphic>
          </wp:inline>
        </w:drawing>
      </w:r>
    </w:p>
    <w:p w14:paraId="32FDBCF8" w14:textId="77777777" w:rsidR="00027DC8" w:rsidRPr="00A255ED" w:rsidRDefault="00027DC8" w:rsidP="00027DC8">
      <w:pPr>
        <w:rPr>
          <w:rFonts w:ascii="Roboto" w:hAnsi="Roboto"/>
          <w:color w:val="auto"/>
          <w:shd w:val="clear" w:color="auto" w:fill="F7F7FA"/>
        </w:rPr>
      </w:pPr>
      <w:r w:rsidRPr="00A255ED">
        <w:rPr>
          <w:rFonts w:ascii="Roboto" w:hAnsi="Roboto"/>
          <w:color w:val="auto"/>
          <w:shd w:val="clear" w:color="auto" w:fill="F7F7FA"/>
        </w:rPr>
        <w:t>This screen shows the list of all devices present in the database/json and their status. The search bar allows to find needed records fast or to filter the data. The user can create new records and get the report of the equipment used.</w:t>
      </w:r>
    </w:p>
    <w:p w14:paraId="4B473868" w14:textId="77777777" w:rsidR="00027DC8" w:rsidRPr="00A255ED" w:rsidRDefault="00027DC8" w:rsidP="00027DC8">
      <w:pPr>
        <w:rPr>
          <w:rFonts w:ascii="Roboto" w:hAnsi="Roboto"/>
          <w:color w:val="auto"/>
          <w:shd w:val="clear" w:color="auto" w:fill="F7F7FA"/>
        </w:rPr>
      </w:pPr>
    </w:p>
    <w:p w14:paraId="064BBE1C" w14:textId="77777777" w:rsidR="005E1690" w:rsidRPr="00A255ED" w:rsidRDefault="005E1690" w:rsidP="00027DC8">
      <w:pPr>
        <w:rPr>
          <w:rFonts w:ascii="Roboto" w:hAnsi="Roboto"/>
          <w:color w:val="auto"/>
          <w:shd w:val="clear" w:color="auto" w:fill="F7F7FA"/>
        </w:rPr>
      </w:pPr>
    </w:p>
    <w:p w14:paraId="22C8E0DC" w14:textId="77777777" w:rsidR="005E1690" w:rsidRPr="00A255ED" w:rsidRDefault="005E1690" w:rsidP="00027DC8">
      <w:pPr>
        <w:rPr>
          <w:rFonts w:ascii="Roboto" w:hAnsi="Roboto"/>
          <w:color w:val="auto"/>
          <w:shd w:val="clear" w:color="auto" w:fill="F7F7FA"/>
        </w:rPr>
      </w:pPr>
    </w:p>
    <w:p w14:paraId="0F67239A" w14:textId="77777777" w:rsidR="005E1690" w:rsidRPr="00A255ED" w:rsidRDefault="005E1690" w:rsidP="00027DC8">
      <w:pPr>
        <w:rPr>
          <w:rFonts w:ascii="Roboto" w:hAnsi="Roboto"/>
          <w:color w:val="auto"/>
          <w:shd w:val="clear" w:color="auto" w:fill="F7F7FA"/>
        </w:rPr>
      </w:pPr>
    </w:p>
    <w:p w14:paraId="02CD8FF5" w14:textId="77777777" w:rsidR="005E1690" w:rsidRPr="00A255ED" w:rsidRDefault="005E1690" w:rsidP="00027DC8">
      <w:pPr>
        <w:rPr>
          <w:rFonts w:ascii="Roboto" w:hAnsi="Roboto"/>
          <w:color w:val="auto"/>
          <w:shd w:val="clear" w:color="auto" w:fill="F7F7FA"/>
        </w:rPr>
      </w:pPr>
    </w:p>
    <w:p w14:paraId="231868A5" w14:textId="77777777" w:rsidR="005E1690" w:rsidRPr="00A255ED" w:rsidRDefault="005E1690" w:rsidP="00027DC8">
      <w:pPr>
        <w:rPr>
          <w:rFonts w:ascii="Roboto" w:hAnsi="Roboto"/>
          <w:color w:val="auto"/>
          <w:shd w:val="clear" w:color="auto" w:fill="F7F7FA"/>
        </w:rPr>
      </w:pPr>
    </w:p>
    <w:p w14:paraId="7A735616" w14:textId="77777777" w:rsidR="005E1690" w:rsidRPr="00A255ED" w:rsidRDefault="005E1690" w:rsidP="00027DC8">
      <w:pPr>
        <w:rPr>
          <w:rFonts w:ascii="Roboto" w:hAnsi="Roboto"/>
          <w:color w:val="auto"/>
          <w:shd w:val="clear" w:color="auto" w:fill="F7F7FA"/>
        </w:rPr>
      </w:pPr>
    </w:p>
    <w:p w14:paraId="35BA7A29" w14:textId="77777777" w:rsidR="00027DC8" w:rsidRPr="00A255ED" w:rsidRDefault="00027DC8" w:rsidP="00027DC8">
      <w:pPr>
        <w:pStyle w:val="Heading2"/>
        <w:shd w:val="clear" w:color="auto" w:fill="F7F7FA"/>
        <w:jc w:val="center"/>
        <w:textAlignment w:val="baseline"/>
        <w:rPr>
          <w:rFonts w:ascii="Roboto" w:hAnsi="Roboto"/>
          <w:b w:val="0"/>
          <w:color w:val="auto"/>
          <w:spacing w:val="-3"/>
        </w:rPr>
      </w:pPr>
      <w:r w:rsidRPr="00A255ED">
        <w:rPr>
          <w:rFonts w:ascii="Roboto" w:hAnsi="Roboto"/>
          <w:b w:val="0"/>
          <w:bCs/>
          <w:color w:val="auto"/>
          <w:spacing w:val="-3"/>
        </w:rPr>
        <w:lastRenderedPageBreak/>
        <w:t>User management module</w:t>
      </w:r>
    </w:p>
    <w:p w14:paraId="4DED4D96" w14:textId="77777777" w:rsidR="00027DC8" w:rsidRPr="00A255ED" w:rsidRDefault="00027DC8" w:rsidP="00027DC8">
      <w:pPr>
        <w:rPr>
          <w:color w:val="auto"/>
        </w:rPr>
      </w:pPr>
      <w:r w:rsidRPr="00A255ED">
        <w:rPr>
          <w:noProof/>
          <w:color w:val="auto"/>
          <w:lang w:val="en-IN" w:eastAsia="en-IN"/>
        </w:rPr>
        <w:drawing>
          <wp:inline distT="0" distB="0" distL="0" distR="0" wp14:anchorId="04A44335" wp14:editId="2CB2EA33">
            <wp:extent cx="6400800" cy="3818659"/>
            <wp:effectExtent l="0" t="0" r="0" b="0"/>
            <wp:docPr id="5" name="Picture 5" descr="User managemen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 management modu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818659"/>
                    </a:xfrm>
                    <a:prstGeom prst="rect">
                      <a:avLst/>
                    </a:prstGeom>
                    <a:noFill/>
                    <a:ln>
                      <a:noFill/>
                    </a:ln>
                  </pic:spPr>
                </pic:pic>
              </a:graphicData>
            </a:graphic>
          </wp:inline>
        </w:drawing>
      </w:r>
    </w:p>
    <w:p w14:paraId="23C65367" w14:textId="77777777" w:rsidR="005E1690" w:rsidRPr="00A255ED" w:rsidRDefault="005E1690" w:rsidP="00027DC8">
      <w:pPr>
        <w:rPr>
          <w:rFonts w:ascii="Roboto" w:hAnsi="Roboto"/>
          <w:color w:val="auto"/>
          <w:shd w:val="clear" w:color="auto" w:fill="F7F7FA"/>
        </w:rPr>
      </w:pPr>
      <w:r w:rsidRPr="00A255ED">
        <w:rPr>
          <w:rFonts w:ascii="Roboto" w:hAnsi="Roboto"/>
          <w:color w:val="auto"/>
          <w:shd w:val="clear" w:color="auto" w:fill="F7F7FA"/>
        </w:rPr>
        <w:t>It allows to keep record of the equipment on hand, its maintenance and usage history.</w:t>
      </w:r>
    </w:p>
    <w:p w14:paraId="0A7A5D14" w14:textId="77777777" w:rsidR="005E1690" w:rsidRPr="00A255ED" w:rsidRDefault="005E1690" w:rsidP="00027DC8">
      <w:pPr>
        <w:rPr>
          <w:rFonts w:ascii="Roboto" w:hAnsi="Roboto"/>
          <w:color w:val="auto"/>
          <w:shd w:val="clear" w:color="auto" w:fill="F7F7FA"/>
        </w:rPr>
      </w:pPr>
    </w:p>
    <w:p w14:paraId="135186C2" w14:textId="77777777" w:rsidR="005E1690" w:rsidRPr="00A255ED" w:rsidRDefault="005E1690" w:rsidP="00027DC8">
      <w:pPr>
        <w:rPr>
          <w:rFonts w:ascii="Roboto" w:hAnsi="Roboto"/>
          <w:color w:val="auto"/>
          <w:shd w:val="clear" w:color="auto" w:fill="F7F7FA"/>
        </w:rPr>
      </w:pPr>
    </w:p>
    <w:p w14:paraId="39AB86AF" w14:textId="77777777" w:rsidR="005E1690" w:rsidRPr="00A255ED" w:rsidRDefault="005E1690" w:rsidP="00027DC8">
      <w:pPr>
        <w:rPr>
          <w:rFonts w:ascii="Roboto" w:hAnsi="Roboto"/>
          <w:color w:val="auto"/>
          <w:shd w:val="clear" w:color="auto" w:fill="F7F7FA"/>
        </w:rPr>
      </w:pPr>
    </w:p>
    <w:p w14:paraId="045AC8FC" w14:textId="77777777" w:rsidR="005E1690" w:rsidRPr="00A255ED" w:rsidRDefault="005E1690" w:rsidP="00027DC8">
      <w:pPr>
        <w:rPr>
          <w:rFonts w:ascii="Roboto" w:hAnsi="Roboto"/>
          <w:color w:val="auto"/>
          <w:shd w:val="clear" w:color="auto" w:fill="F7F7FA"/>
        </w:rPr>
      </w:pPr>
    </w:p>
    <w:p w14:paraId="29DD241F" w14:textId="77777777" w:rsidR="005E1690" w:rsidRPr="00A255ED" w:rsidRDefault="005E1690" w:rsidP="00027DC8">
      <w:pPr>
        <w:rPr>
          <w:rFonts w:ascii="Roboto" w:hAnsi="Roboto"/>
          <w:color w:val="auto"/>
          <w:shd w:val="clear" w:color="auto" w:fill="F7F7FA"/>
        </w:rPr>
      </w:pPr>
    </w:p>
    <w:p w14:paraId="23BF720F" w14:textId="77777777" w:rsidR="005E1690" w:rsidRPr="00A255ED" w:rsidRDefault="005E1690" w:rsidP="00027DC8">
      <w:pPr>
        <w:rPr>
          <w:rFonts w:ascii="Roboto" w:hAnsi="Roboto"/>
          <w:color w:val="auto"/>
          <w:shd w:val="clear" w:color="auto" w:fill="F7F7FA"/>
        </w:rPr>
      </w:pPr>
    </w:p>
    <w:p w14:paraId="02877727" w14:textId="77777777" w:rsidR="005E1690" w:rsidRPr="00A255ED" w:rsidRDefault="005E1690" w:rsidP="00027DC8">
      <w:pPr>
        <w:rPr>
          <w:rFonts w:ascii="Roboto" w:hAnsi="Roboto"/>
          <w:color w:val="auto"/>
          <w:shd w:val="clear" w:color="auto" w:fill="F7F7FA"/>
        </w:rPr>
      </w:pPr>
    </w:p>
    <w:p w14:paraId="21F2D482" w14:textId="77777777" w:rsidR="005E1690" w:rsidRPr="00A255ED" w:rsidRDefault="005E1690" w:rsidP="00027DC8">
      <w:pPr>
        <w:rPr>
          <w:rFonts w:ascii="Roboto" w:hAnsi="Roboto"/>
          <w:color w:val="auto"/>
          <w:shd w:val="clear" w:color="auto" w:fill="F7F7FA"/>
        </w:rPr>
      </w:pPr>
    </w:p>
    <w:p w14:paraId="7BCF41B0" w14:textId="77777777" w:rsidR="005E1690" w:rsidRPr="00A255ED" w:rsidRDefault="005E1690" w:rsidP="00027DC8">
      <w:pPr>
        <w:rPr>
          <w:rFonts w:ascii="Roboto" w:hAnsi="Roboto"/>
          <w:color w:val="auto"/>
          <w:shd w:val="clear" w:color="auto" w:fill="F7F7FA"/>
        </w:rPr>
      </w:pPr>
    </w:p>
    <w:p w14:paraId="5917F233" w14:textId="77777777" w:rsidR="005E1690" w:rsidRPr="00A255ED" w:rsidRDefault="005E1690" w:rsidP="00027DC8">
      <w:pPr>
        <w:rPr>
          <w:rFonts w:ascii="Roboto" w:hAnsi="Roboto"/>
          <w:color w:val="auto"/>
          <w:shd w:val="clear" w:color="auto" w:fill="F7F7FA"/>
        </w:rPr>
      </w:pPr>
    </w:p>
    <w:p w14:paraId="06B372B6" w14:textId="77777777" w:rsidR="005E1690" w:rsidRPr="00A255ED" w:rsidRDefault="005E1690" w:rsidP="00027DC8">
      <w:pPr>
        <w:rPr>
          <w:rFonts w:ascii="Roboto" w:hAnsi="Roboto"/>
          <w:color w:val="auto"/>
          <w:shd w:val="clear" w:color="auto" w:fill="F7F7FA"/>
        </w:rPr>
      </w:pPr>
    </w:p>
    <w:p w14:paraId="2D445DFA" w14:textId="77777777" w:rsidR="005E1690" w:rsidRPr="00A255ED" w:rsidRDefault="005E1690" w:rsidP="00027DC8">
      <w:pPr>
        <w:rPr>
          <w:rFonts w:ascii="Roboto" w:hAnsi="Roboto"/>
          <w:color w:val="auto"/>
          <w:shd w:val="clear" w:color="auto" w:fill="F7F7FA"/>
        </w:rPr>
      </w:pPr>
    </w:p>
    <w:p w14:paraId="32D5F997" w14:textId="77777777" w:rsidR="005E1690" w:rsidRPr="00A255ED" w:rsidRDefault="005E1690" w:rsidP="005E1690">
      <w:pPr>
        <w:pStyle w:val="Heading2"/>
        <w:shd w:val="clear" w:color="auto" w:fill="F7F7FA"/>
        <w:jc w:val="center"/>
        <w:textAlignment w:val="baseline"/>
        <w:rPr>
          <w:rFonts w:ascii="Roboto" w:hAnsi="Roboto"/>
          <w:b w:val="0"/>
          <w:color w:val="auto"/>
          <w:spacing w:val="-3"/>
        </w:rPr>
      </w:pPr>
      <w:r w:rsidRPr="00A255ED">
        <w:rPr>
          <w:rFonts w:ascii="Roboto" w:hAnsi="Roboto"/>
          <w:b w:val="0"/>
          <w:bCs/>
          <w:color w:val="auto"/>
          <w:spacing w:val="-3"/>
        </w:rPr>
        <w:lastRenderedPageBreak/>
        <w:t>Report module</w:t>
      </w:r>
    </w:p>
    <w:p w14:paraId="55D4F16B" w14:textId="77777777" w:rsidR="005E1690" w:rsidRPr="00A255ED" w:rsidRDefault="005E1690" w:rsidP="00027DC8">
      <w:pPr>
        <w:rPr>
          <w:color w:val="auto"/>
        </w:rPr>
      </w:pPr>
      <w:r w:rsidRPr="00A255ED">
        <w:rPr>
          <w:noProof/>
          <w:color w:val="auto"/>
          <w:lang w:val="en-IN" w:eastAsia="en-IN"/>
        </w:rPr>
        <w:drawing>
          <wp:inline distT="0" distB="0" distL="0" distR="0" wp14:anchorId="66CF64DE" wp14:editId="3D5D7749">
            <wp:extent cx="6400800" cy="3818659"/>
            <wp:effectExtent l="0" t="0" r="0" b="0"/>
            <wp:docPr id="6" name="Picture 6" descr="Report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port modu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818659"/>
                    </a:xfrm>
                    <a:prstGeom prst="rect">
                      <a:avLst/>
                    </a:prstGeom>
                    <a:noFill/>
                    <a:ln>
                      <a:noFill/>
                    </a:ln>
                  </pic:spPr>
                </pic:pic>
              </a:graphicData>
            </a:graphic>
          </wp:inline>
        </w:drawing>
      </w:r>
    </w:p>
    <w:p w14:paraId="653E6E5C" w14:textId="77777777" w:rsidR="005E1690" w:rsidRPr="00A255ED" w:rsidRDefault="005E1690" w:rsidP="00027DC8">
      <w:pPr>
        <w:rPr>
          <w:rFonts w:ascii="Roboto" w:hAnsi="Roboto"/>
          <w:color w:val="auto"/>
          <w:shd w:val="clear" w:color="auto" w:fill="F7F7FA"/>
        </w:rPr>
      </w:pPr>
      <w:r w:rsidRPr="00A255ED">
        <w:rPr>
          <w:rFonts w:ascii="Roboto" w:hAnsi="Roboto"/>
          <w:color w:val="auto"/>
          <w:shd w:val="clear" w:color="auto" w:fill="F7F7FA"/>
        </w:rPr>
        <w:t>It allows to get statistics on the availability of all types of equipment. Shows the logistics information.</w:t>
      </w:r>
    </w:p>
    <w:p w14:paraId="271CAD1E" w14:textId="77777777" w:rsidR="00A255ED" w:rsidRPr="00A255ED" w:rsidRDefault="00A255ED" w:rsidP="00027DC8">
      <w:pPr>
        <w:rPr>
          <w:rFonts w:ascii="Roboto" w:hAnsi="Roboto"/>
          <w:color w:val="auto"/>
          <w:shd w:val="clear" w:color="auto" w:fill="F7F7FA"/>
        </w:rPr>
      </w:pPr>
    </w:p>
    <w:p w14:paraId="122A2EBE" w14:textId="77777777" w:rsidR="00A255ED" w:rsidRPr="00A255ED" w:rsidRDefault="00A255ED" w:rsidP="00027DC8">
      <w:pPr>
        <w:rPr>
          <w:rFonts w:ascii="Roboto" w:hAnsi="Roboto"/>
          <w:color w:val="auto"/>
          <w:shd w:val="clear" w:color="auto" w:fill="F7F7FA"/>
        </w:rPr>
      </w:pPr>
    </w:p>
    <w:p w14:paraId="774FF681" w14:textId="77777777" w:rsidR="00A255ED" w:rsidRPr="00A255ED" w:rsidRDefault="00A255ED" w:rsidP="00027DC8">
      <w:pPr>
        <w:rPr>
          <w:rFonts w:ascii="Roboto" w:hAnsi="Roboto"/>
          <w:color w:val="auto"/>
          <w:shd w:val="clear" w:color="auto" w:fill="F7F7FA"/>
        </w:rPr>
      </w:pPr>
    </w:p>
    <w:p w14:paraId="51B097A4" w14:textId="77777777" w:rsidR="00A255ED" w:rsidRPr="00A255ED" w:rsidRDefault="00A255ED" w:rsidP="00027DC8">
      <w:pPr>
        <w:rPr>
          <w:rFonts w:ascii="Roboto" w:hAnsi="Roboto"/>
          <w:color w:val="auto"/>
          <w:shd w:val="clear" w:color="auto" w:fill="F7F7FA"/>
        </w:rPr>
      </w:pPr>
    </w:p>
    <w:p w14:paraId="7EB65441" w14:textId="77777777" w:rsidR="00A255ED" w:rsidRPr="00A255ED" w:rsidRDefault="00A255ED" w:rsidP="00027DC8">
      <w:pPr>
        <w:rPr>
          <w:rFonts w:ascii="Roboto" w:hAnsi="Roboto"/>
          <w:color w:val="auto"/>
          <w:shd w:val="clear" w:color="auto" w:fill="F7F7FA"/>
        </w:rPr>
      </w:pPr>
    </w:p>
    <w:p w14:paraId="33CB2E1C" w14:textId="77777777" w:rsidR="00A255ED" w:rsidRPr="00A255ED" w:rsidRDefault="00A255ED" w:rsidP="00027DC8">
      <w:pPr>
        <w:rPr>
          <w:rFonts w:ascii="Roboto" w:hAnsi="Roboto"/>
          <w:color w:val="auto"/>
          <w:shd w:val="clear" w:color="auto" w:fill="F7F7FA"/>
        </w:rPr>
      </w:pPr>
    </w:p>
    <w:p w14:paraId="14B4C29D" w14:textId="77777777" w:rsidR="00A255ED" w:rsidRPr="00A255ED" w:rsidRDefault="00A255ED" w:rsidP="00027DC8">
      <w:pPr>
        <w:rPr>
          <w:rFonts w:ascii="Roboto" w:hAnsi="Roboto"/>
          <w:color w:val="auto"/>
          <w:shd w:val="clear" w:color="auto" w:fill="F7F7FA"/>
        </w:rPr>
      </w:pPr>
    </w:p>
    <w:p w14:paraId="759ABDB9" w14:textId="77777777" w:rsidR="00A255ED" w:rsidRPr="00A255ED" w:rsidRDefault="00A255ED" w:rsidP="00027DC8">
      <w:pPr>
        <w:rPr>
          <w:rFonts w:ascii="Roboto" w:hAnsi="Roboto"/>
          <w:color w:val="auto"/>
          <w:shd w:val="clear" w:color="auto" w:fill="F7F7FA"/>
        </w:rPr>
      </w:pPr>
    </w:p>
    <w:p w14:paraId="4C6D675B" w14:textId="77777777" w:rsidR="00A255ED" w:rsidRPr="00A255ED" w:rsidRDefault="00A255ED" w:rsidP="00027DC8">
      <w:pPr>
        <w:rPr>
          <w:rFonts w:ascii="Roboto" w:hAnsi="Roboto"/>
          <w:color w:val="auto"/>
          <w:shd w:val="clear" w:color="auto" w:fill="F7F7FA"/>
        </w:rPr>
      </w:pPr>
    </w:p>
    <w:p w14:paraId="1C22DF5C" w14:textId="77777777" w:rsidR="00A255ED" w:rsidRPr="00A255ED" w:rsidRDefault="00A255ED" w:rsidP="00027DC8">
      <w:pPr>
        <w:rPr>
          <w:rFonts w:ascii="Roboto" w:hAnsi="Roboto"/>
          <w:color w:val="auto"/>
          <w:shd w:val="clear" w:color="auto" w:fill="F7F7FA"/>
        </w:rPr>
      </w:pPr>
    </w:p>
    <w:p w14:paraId="00DF82F9" w14:textId="77777777" w:rsidR="00A255ED" w:rsidRPr="00A255ED" w:rsidRDefault="00A255ED" w:rsidP="00027DC8">
      <w:pPr>
        <w:rPr>
          <w:rFonts w:ascii="Roboto" w:hAnsi="Roboto"/>
          <w:color w:val="auto"/>
          <w:shd w:val="clear" w:color="auto" w:fill="F7F7FA"/>
        </w:rPr>
      </w:pPr>
    </w:p>
    <w:p w14:paraId="19B046ED" w14:textId="77777777" w:rsidR="005E1690" w:rsidRPr="00A255ED" w:rsidRDefault="005E1690" w:rsidP="00027DC8">
      <w:pPr>
        <w:rPr>
          <w:rFonts w:ascii="Roboto" w:hAnsi="Roboto"/>
          <w:color w:val="auto"/>
          <w:shd w:val="clear" w:color="auto" w:fill="F7F7FA"/>
        </w:rPr>
      </w:pPr>
    </w:p>
    <w:p w14:paraId="1A9DBBFB" w14:textId="77777777" w:rsidR="005E1690" w:rsidRPr="00A255ED" w:rsidRDefault="005E1690" w:rsidP="005E1690">
      <w:pPr>
        <w:pStyle w:val="Heading2"/>
        <w:shd w:val="clear" w:color="auto" w:fill="F7F7FA"/>
        <w:jc w:val="center"/>
        <w:textAlignment w:val="baseline"/>
        <w:rPr>
          <w:rFonts w:ascii="Roboto" w:hAnsi="Roboto"/>
          <w:b w:val="0"/>
          <w:color w:val="auto"/>
          <w:spacing w:val="-3"/>
        </w:rPr>
      </w:pPr>
      <w:r w:rsidRPr="00A255ED">
        <w:rPr>
          <w:rFonts w:ascii="Roboto" w:hAnsi="Roboto"/>
          <w:b w:val="0"/>
          <w:bCs/>
          <w:color w:val="auto"/>
          <w:spacing w:val="-3"/>
        </w:rPr>
        <w:lastRenderedPageBreak/>
        <w:t>Application settings</w:t>
      </w:r>
    </w:p>
    <w:p w14:paraId="30414EE9" w14:textId="77777777" w:rsidR="005E1690" w:rsidRPr="00A255ED" w:rsidRDefault="005E1690" w:rsidP="00027DC8">
      <w:pPr>
        <w:rPr>
          <w:color w:val="auto"/>
        </w:rPr>
      </w:pPr>
      <w:r w:rsidRPr="00A255ED">
        <w:rPr>
          <w:noProof/>
          <w:color w:val="auto"/>
          <w:lang w:val="en-IN" w:eastAsia="en-IN"/>
        </w:rPr>
        <w:drawing>
          <wp:inline distT="0" distB="0" distL="0" distR="0" wp14:anchorId="45B5EECE" wp14:editId="6F973305">
            <wp:extent cx="6400800" cy="3825933"/>
            <wp:effectExtent l="0" t="0" r="0" b="3175"/>
            <wp:docPr id="7" name="Picture 7" descr="Appl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ication setting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825933"/>
                    </a:xfrm>
                    <a:prstGeom prst="rect">
                      <a:avLst/>
                    </a:prstGeom>
                    <a:noFill/>
                    <a:ln>
                      <a:noFill/>
                    </a:ln>
                  </pic:spPr>
                </pic:pic>
              </a:graphicData>
            </a:graphic>
          </wp:inline>
        </w:drawing>
      </w:r>
    </w:p>
    <w:sectPr w:rsidR="005E1690" w:rsidRPr="00A255ED" w:rsidSect="00495909">
      <w:footerReference w:type="default" r:id="rId19"/>
      <w:footerReference w:type="first" r:id="rId20"/>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2C8F3C" w14:textId="77777777" w:rsidR="00DF394F" w:rsidRDefault="00DF394F" w:rsidP="005A20E2">
      <w:pPr>
        <w:spacing w:after="0"/>
      </w:pPr>
      <w:r>
        <w:separator/>
      </w:r>
    </w:p>
    <w:p w14:paraId="667FB79A" w14:textId="77777777" w:rsidR="00DF394F" w:rsidRDefault="00DF394F"/>
    <w:p w14:paraId="4CB381BC" w14:textId="77777777" w:rsidR="00DF394F" w:rsidRDefault="00DF394F" w:rsidP="009B4773"/>
    <w:p w14:paraId="1D84EDA1" w14:textId="77777777" w:rsidR="00DF394F" w:rsidRDefault="00DF394F" w:rsidP="00513832"/>
  </w:endnote>
  <w:endnote w:type="continuationSeparator" w:id="0">
    <w:p w14:paraId="137AA30D" w14:textId="77777777" w:rsidR="00DF394F" w:rsidRDefault="00DF394F" w:rsidP="005A20E2">
      <w:pPr>
        <w:spacing w:after="0"/>
      </w:pPr>
      <w:r>
        <w:continuationSeparator/>
      </w:r>
    </w:p>
    <w:p w14:paraId="62CDDFAB" w14:textId="77777777" w:rsidR="00DF394F" w:rsidRDefault="00DF394F"/>
    <w:p w14:paraId="0F0A9AEF" w14:textId="77777777" w:rsidR="00DF394F" w:rsidRDefault="00DF394F" w:rsidP="009B4773"/>
    <w:p w14:paraId="24E68750" w14:textId="77777777" w:rsidR="00DF394F" w:rsidRDefault="00DF394F"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7F593C27" w14:textId="77777777" w:rsidR="00027DC8" w:rsidRDefault="00027DC8"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619E8864" w14:textId="77777777" w:rsidR="00027DC8" w:rsidRDefault="00027DC8" w:rsidP="00D94688">
            <w:pPr>
              <w:pStyle w:val="Footer"/>
              <w:jc w:val="right"/>
            </w:pPr>
            <w:r w:rsidRPr="002135FB">
              <w:fldChar w:fldCharType="begin"/>
            </w:r>
            <w:r w:rsidRPr="002135FB">
              <w:instrText xml:space="preserve"> PAGE   \* MERGEFORMAT </w:instrText>
            </w:r>
            <w:r w:rsidRPr="002135FB">
              <w:fldChar w:fldCharType="separate"/>
            </w:r>
            <w:r w:rsidR="00A255ED">
              <w:rPr>
                <w:noProof/>
              </w:rPr>
              <w:t>ii</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5BBE6" w14:textId="77777777" w:rsidR="00027DC8" w:rsidRPr="00F8411A" w:rsidRDefault="00027DC8" w:rsidP="00F8411A">
    <w:pPr>
      <w:pStyle w:val="Footer"/>
    </w:pPr>
    <w:r w:rsidRPr="00F8411A">
      <w:tab/>
    </w:r>
    <w:r w:rsidRPr="00F8411A">
      <w:fldChar w:fldCharType="begin"/>
    </w:r>
    <w:r w:rsidRPr="00F8411A">
      <w:instrText xml:space="preserve"> PAGE   \* MERGEFORMAT </w:instrText>
    </w:r>
    <w:r w:rsidRPr="00F8411A">
      <w:fldChar w:fldCharType="separate"/>
    </w:r>
    <w:r w:rsidR="00A255ED">
      <w:rPr>
        <w:noProof/>
      </w:rPr>
      <w:t>8</w:t>
    </w:r>
    <w:r w:rsidRPr="00F8411A">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2742019D" w14:textId="77777777" w:rsidR="00027DC8" w:rsidRDefault="00027DC8"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2A44A753" w14:textId="77777777" w:rsidR="00027DC8" w:rsidRDefault="00DF394F"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33190C" w14:textId="77777777" w:rsidR="00DF394F" w:rsidRDefault="00DF394F" w:rsidP="005A20E2">
      <w:pPr>
        <w:spacing w:after="0"/>
      </w:pPr>
      <w:r>
        <w:separator/>
      </w:r>
    </w:p>
    <w:p w14:paraId="0154C76A" w14:textId="77777777" w:rsidR="00DF394F" w:rsidRDefault="00DF394F"/>
    <w:p w14:paraId="2C72F01F" w14:textId="77777777" w:rsidR="00DF394F" w:rsidRDefault="00DF394F" w:rsidP="009B4773"/>
    <w:p w14:paraId="50729B18" w14:textId="77777777" w:rsidR="00DF394F" w:rsidRDefault="00DF394F" w:rsidP="00513832"/>
  </w:footnote>
  <w:footnote w:type="continuationSeparator" w:id="0">
    <w:p w14:paraId="4FD505AB" w14:textId="77777777" w:rsidR="00DF394F" w:rsidRDefault="00DF394F" w:rsidP="005A20E2">
      <w:pPr>
        <w:spacing w:after="0"/>
      </w:pPr>
      <w:r>
        <w:continuationSeparator/>
      </w:r>
    </w:p>
    <w:p w14:paraId="3A473F1F" w14:textId="77777777" w:rsidR="00DF394F" w:rsidRDefault="00DF394F"/>
    <w:p w14:paraId="5A4D6579" w14:textId="77777777" w:rsidR="00DF394F" w:rsidRDefault="00DF394F" w:rsidP="009B4773"/>
    <w:p w14:paraId="663AAB4C" w14:textId="77777777" w:rsidR="00DF394F" w:rsidRDefault="00DF394F"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655D33" w14:textId="77777777" w:rsidR="00027DC8" w:rsidRDefault="00027DC8" w:rsidP="005A20E2">
    <w:pPr>
      <w:pStyle w:val="Header"/>
      <w:tabs>
        <w:tab w:val="right" w:pos="11057"/>
      </w:tabs>
      <w:ind w:left="-1134" w:right="-1085"/>
    </w:pPr>
    <w:r>
      <w:rPr>
        <w:noProof/>
        <w:lang w:val="en-IN" w:eastAsia="en-IN"/>
      </w:rPr>
      <w:drawing>
        <wp:anchor distT="0" distB="0" distL="114300" distR="114300" simplePos="0" relativeHeight="251670528" behindDoc="1" locked="0" layoutInCell="1" allowOverlap="1" wp14:anchorId="7CC1A3F0" wp14:editId="2BBB3882">
          <wp:simplePos x="0" y="0"/>
          <wp:positionH relativeFrom="page">
            <wp:align>center</wp:align>
          </wp:positionH>
          <wp:positionV relativeFrom="page">
            <wp:align>center</wp:align>
          </wp:positionV>
          <wp:extent cx="7132320" cy="9427464"/>
          <wp:effectExtent l="0" t="0" r="0" b="2540"/>
          <wp:wrapNone/>
          <wp:docPr id="2" name="Picture 2" descr="Women with laptop and business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B576F3" w14:textId="77777777" w:rsidR="00027DC8" w:rsidRDefault="00027DC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AA63FF" w14:textId="77777777" w:rsidR="00027DC8" w:rsidRDefault="00027DC8">
    <w:r>
      <w:rPr>
        <w:noProof/>
        <w:lang w:val="en-IN" w:eastAsia="en-IN"/>
      </w:rPr>
      <w:drawing>
        <wp:anchor distT="0" distB="0" distL="114300" distR="114300" simplePos="0" relativeHeight="251675648" behindDoc="1" locked="0" layoutInCell="1" allowOverlap="1" wp14:anchorId="487392B1" wp14:editId="14CF6460">
          <wp:simplePos x="0" y="0"/>
          <wp:positionH relativeFrom="page">
            <wp:posOffset>347345</wp:posOffset>
          </wp:positionH>
          <wp:positionV relativeFrom="page">
            <wp:align>center</wp:align>
          </wp:positionV>
          <wp:extent cx="3300984" cy="9427464"/>
          <wp:effectExtent l="0" t="0" r="0" b="2540"/>
          <wp:wrapNone/>
          <wp:docPr id="3" name="Picture 3" descr="Women and some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C06F69"/>
    <w:multiLevelType w:val="hybridMultilevel"/>
    <w:tmpl w:val="A120E296"/>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13"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6"/>
  </w:num>
  <w:num w:numId="3">
    <w:abstractNumId w:val="18"/>
  </w:num>
  <w:num w:numId="4">
    <w:abstractNumId w:val="26"/>
  </w:num>
  <w:num w:numId="5">
    <w:abstractNumId w:val="15"/>
  </w:num>
  <w:num w:numId="6">
    <w:abstractNumId w:val="8"/>
  </w:num>
  <w:num w:numId="7">
    <w:abstractNumId w:val="35"/>
  </w:num>
  <w:num w:numId="8">
    <w:abstractNumId w:val="14"/>
  </w:num>
  <w:num w:numId="9">
    <w:abstractNumId w:val="37"/>
  </w:num>
  <w:num w:numId="10">
    <w:abstractNumId w:val="32"/>
  </w:num>
  <w:num w:numId="11">
    <w:abstractNumId w:val="4"/>
  </w:num>
  <w:num w:numId="12">
    <w:abstractNumId w:val="11"/>
  </w:num>
  <w:num w:numId="13">
    <w:abstractNumId w:val="17"/>
  </w:num>
  <w:num w:numId="14">
    <w:abstractNumId w:val="25"/>
  </w:num>
  <w:num w:numId="15">
    <w:abstractNumId w:val="21"/>
  </w:num>
  <w:num w:numId="16">
    <w:abstractNumId w:val="7"/>
  </w:num>
  <w:num w:numId="17">
    <w:abstractNumId w:val="27"/>
  </w:num>
  <w:num w:numId="18">
    <w:abstractNumId w:val="38"/>
  </w:num>
  <w:num w:numId="19">
    <w:abstractNumId w:val="10"/>
  </w:num>
  <w:num w:numId="20">
    <w:abstractNumId w:val="30"/>
  </w:num>
  <w:num w:numId="21">
    <w:abstractNumId w:val="13"/>
  </w:num>
  <w:num w:numId="22">
    <w:abstractNumId w:val="22"/>
  </w:num>
  <w:num w:numId="23">
    <w:abstractNumId w:val="24"/>
  </w:num>
  <w:num w:numId="24">
    <w:abstractNumId w:val="20"/>
  </w:num>
  <w:num w:numId="25">
    <w:abstractNumId w:val="23"/>
  </w:num>
  <w:num w:numId="26">
    <w:abstractNumId w:val="9"/>
  </w:num>
  <w:num w:numId="27">
    <w:abstractNumId w:val="33"/>
  </w:num>
  <w:num w:numId="28">
    <w:abstractNumId w:val="16"/>
  </w:num>
  <w:num w:numId="29">
    <w:abstractNumId w:val="6"/>
  </w:num>
  <w:num w:numId="30">
    <w:abstractNumId w:val="19"/>
  </w:num>
  <w:num w:numId="31">
    <w:abstractNumId w:val="5"/>
  </w:num>
  <w:num w:numId="32">
    <w:abstractNumId w:val="29"/>
  </w:num>
  <w:num w:numId="33">
    <w:abstractNumId w:val="31"/>
  </w:num>
  <w:num w:numId="34">
    <w:abstractNumId w:val="3"/>
  </w:num>
  <w:num w:numId="35">
    <w:abstractNumId w:val="1"/>
  </w:num>
  <w:num w:numId="36">
    <w:abstractNumId w:val="2"/>
  </w:num>
  <w:num w:numId="37">
    <w:abstractNumId w:val="0"/>
  </w:num>
  <w:num w:numId="38">
    <w:abstractNumId w:val="34"/>
  </w:num>
  <w:num w:numId="39">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DC8"/>
    <w:rsid w:val="0000092E"/>
    <w:rsid w:val="00012A83"/>
    <w:rsid w:val="00017C3C"/>
    <w:rsid w:val="00021F2E"/>
    <w:rsid w:val="00023F87"/>
    <w:rsid w:val="00026EAE"/>
    <w:rsid w:val="00027DC8"/>
    <w:rsid w:val="0003123C"/>
    <w:rsid w:val="00032A10"/>
    <w:rsid w:val="00043FFE"/>
    <w:rsid w:val="00044074"/>
    <w:rsid w:val="0004430C"/>
    <w:rsid w:val="00066DE2"/>
    <w:rsid w:val="00077931"/>
    <w:rsid w:val="00084E91"/>
    <w:rsid w:val="000900B6"/>
    <w:rsid w:val="000A649E"/>
    <w:rsid w:val="000A7626"/>
    <w:rsid w:val="000B5DA2"/>
    <w:rsid w:val="000C1C28"/>
    <w:rsid w:val="000C5872"/>
    <w:rsid w:val="000E0979"/>
    <w:rsid w:val="000E1544"/>
    <w:rsid w:val="001155CE"/>
    <w:rsid w:val="001225D9"/>
    <w:rsid w:val="00124370"/>
    <w:rsid w:val="00160392"/>
    <w:rsid w:val="001752DF"/>
    <w:rsid w:val="001A5429"/>
    <w:rsid w:val="001B1DAF"/>
    <w:rsid w:val="001C7F44"/>
    <w:rsid w:val="001D1C22"/>
    <w:rsid w:val="001E11F1"/>
    <w:rsid w:val="001E1E58"/>
    <w:rsid w:val="00206719"/>
    <w:rsid w:val="00212B1B"/>
    <w:rsid w:val="00240312"/>
    <w:rsid w:val="00247B17"/>
    <w:rsid w:val="00252E4A"/>
    <w:rsid w:val="002642A8"/>
    <w:rsid w:val="002A137B"/>
    <w:rsid w:val="0031130D"/>
    <w:rsid w:val="00314A6F"/>
    <w:rsid w:val="00334394"/>
    <w:rsid w:val="00347AF5"/>
    <w:rsid w:val="00360F98"/>
    <w:rsid w:val="00362478"/>
    <w:rsid w:val="00374421"/>
    <w:rsid w:val="00385D4D"/>
    <w:rsid w:val="003A218A"/>
    <w:rsid w:val="003B5758"/>
    <w:rsid w:val="003D04F0"/>
    <w:rsid w:val="003D59A7"/>
    <w:rsid w:val="003E78A7"/>
    <w:rsid w:val="003F0714"/>
    <w:rsid w:val="003F13B0"/>
    <w:rsid w:val="003F5F4A"/>
    <w:rsid w:val="00400698"/>
    <w:rsid w:val="00403423"/>
    <w:rsid w:val="004211AF"/>
    <w:rsid w:val="00423A18"/>
    <w:rsid w:val="004262DD"/>
    <w:rsid w:val="0042646F"/>
    <w:rsid w:val="00435096"/>
    <w:rsid w:val="00440BF7"/>
    <w:rsid w:val="004411FB"/>
    <w:rsid w:val="00443212"/>
    <w:rsid w:val="004567E6"/>
    <w:rsid w:val="00493EC0"/>
    <w:rsid w:val="00495909"/>
    <w:rsid w:val="004B5251"/>
    <w:rsid w:val="004C7B3E"/>
    <w:rsid w:val="00513832"/>
    <w:rsid w:val="00526C37"/>
    <w:rsid w:val="00533047"/>
    <w:rsid w:val="00577B45"/>
    <w:rsid w:val="00582502"/>
    <w:rsid w:val="005919AF"/>
    <w:rsid w:val="005A20E2"/>
    <w:rsid w:val="005B5B61"/>
    <w:rsid w:val="005B6A1A"/>
    <w:rsid w:val="005D2146"/>
    <w:rsid w:val="005E1690"/>
    <w:rsid w:val="005F6388"/>
    <w:rsid w:val="00614293"/>
    <w:rsid w:val="006329E1"/>
    <w:rsid w:val="00633E73"/>
    <w:rsid w:val="00655308"/>
    <w:rsid w:val="00664450"/>
    <w:rsid w:val="006936EB"/>
    <w:rsid w:val="006B2383"/>
    <w:rsid w:val="006D0144"/>
    <w:rsid w:val="006E3FC8"/>
    <w:rsid w:val="006E523A"/>
    <w:rsid w:val="006F35BA"/>
    <w:rsid w:val="00707756"/>
    <w:rsid w:val="007157EF"/>
    <w:rsid w:val="00730BAF"/>
    <w:rsid w:val="0073670F"/>
    <w:rsid w:val="00740FCE"/>
    <w:rsid w:val="00753E67"/>
    <w:rsid w:val="007B17C4"/>
    <w:rsid w:val="007B1F5A"/>
    <w:rsid w:val="007B3AB6"/>
    <w:rsid w:val="007B5AFF"/>
    <w:rsid w:val="007C136F"/>
    <w:rsid w:val="007C5AF4"/>
    <w:rsid w:val="007D5767"/>
    <w:rsid w:val="007E594C"/>
    <w:rsid w:val="007F793B"/>
    <w:rsid w:val="00810DF6"/>
    <w:rsid w:val="00813EC8"/>
    <w:rsid w:val="00817F8C"/>
    <w:rsid w:val="0083428B"/>
    <w:rsid w:val="00876F99"/>
    <w:rsid w:val="00877A44"/>
    <w:rsid w:val="008820B3"/>
    <w:rsid w:val="00886169"/>
    <w:rsid w:val="008965F6"/>
    <w:rsid w:val="008A2B5E"/>
    <w:rsid w:val="008D3386"/>
    <w:rsid w:val="008D3518"/>
    <w:rsid w:val="008F704C"/>
    <w:rsid w:val="0090206C"/>
    <w:rsid w:val="00902998"/>
    <w:rsid w:val="00912C1B"/>
    <w:rsid w:val="0092125E"/>
    <w:rsid w:val="00924319"/>
    <w:rsid w:val="00952A7A"/>
    <w:rsid w:val="00974BF8"/>
    <w:rsid w:val="009A3B33"/>
    <w:rsid w:val="009A45A0"/>
    <w:rsid w:val="009B35B5"/>
    <w:rsid w:val="009B4773"/>
    <w:rsid w:val="009C018F"/>
    <w:rsid w:val="009D2556"/>
    <w:rsid w:val="009E55E1"/>
    <w:rsid w:val="00A255ED"/>
    <w:rsid w:val="00A44EEF"/>
    <w:rsid w:val="00A630FD"/>
    <w:rsid w:val="00A74908"/>
    <w:rsid w:val="00A91213"/>
    <w:rsid w:val="00A960DC"/>
    <w:rsid w:val="00A9621B"/>
    <w:rsid w:val="00AA29B1"/>
    <w:rsid w:val="00AA66D7"/>
    <w:rsid w:val="00AC3653"/>
    <w:rsid w:val="00AE0241"/>
    <w:rsid w:val="00AE5008"/>
    <w:rsid w:val="00B26302"/>
    <w:rsid w:val="00B37B3B"/>
    <w:rsid w:val="00B44C47"/>
    <w:rsid w:val="00B57756"/>
    <w:rsid w:val="00B57F4F"/>
    <w:rsid w:val="00B7636D"/>
    <w:rsid w:val="00B80CF1"/>
    <w:rsid w:val="00BA2A38"/>
    <w:rsid w:val="00BA31C4"/>
    <w:rsid w:val="00BA3E51"/>
    <w:rsid w:val="00BB02E6"/>
    <w:rsid w:val="00BD0C60"/>
    <w:rsid w:val="00BD75E3"/>
    <w:rsid w:val="00C17BCF"/>
    <w:rsid w:val="00C3246A"/>
    <w:rsid w:val="00C65564"/>
    <w:rsid w:val="00CA61D8"/>
    <w:rsid w:val="00CD1D98"/>
    <w:rsid w:val="00CF1267"/>
    <w:rsid w:val="00D13200"/>
    <w:rsid w:val="00D26769"/>
    <w:rsid w:val="00D27AF8"/>
    <w:rsid w:val="00D6543F"/>
    <w:rsid w:val="00D74E0C"/>
    <w:rsid w:val="00D86A0A"/>
    <w:rsid w:val="00D94688"/>
    <w:rsid w:val="00DB5A2E"/>
    <w:rsid w:val="00DC0528"/>
    <w:rsid w:val="00DC1104"/>
    <w:rsid w:val="00DC3A45"/>
    <w:rsid w:val="00DC7466"/>
    <w:rsid w:val="00DC7E1C"/>
    <w:rsid w:val="00DE65A2"/>
    <w:rsid w:val="00DF2DCC"/>
    <w:rsid w:val="00DF394F"/>
    <w:rsid w:val="00E01D0E"/>
    <w:rsid w:val="00E16215"/>
    <w:rsid w:val="00E31650"/>
    <w:rsid w:val="00E35169"/>
    <w:rsid w:val="00E404DF"/>
    <w:rsid w:val="00E53724"/>
    <w:rsid w:val="00E552C8"/>
    <w:rsid w:val="00E75006"/>
    <w:rsid w:val="00E757A0"/>
    <w:rsid w:val="00E84350"/>
    <w:rsid w:val="00E857E2"/>
    <w:rsid w:val="00E85863"/>
    <w:rsid w:val="00E91AE4"/>
    <w:rsid w:val="00EA431D"/>
    <w:rsid w:val="00EB47F9"/>
    <w:rsid w:val="00EC4BCD"/>
    <w:rsid w:val="00F273EA"/>
    <w:rsid w:val="00F33F5E"/>
    <w:rsid w:val="00F53A40"/>
    <w:rsid w:val="00F60840"/>
    <w:rsid w:val="00F75B86"/>
    <w:rsid w:val="00F77933"/>
    <w:rsid w:val="00F8411A"/>
    <w:rsid w:val="00FA0D95"/>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99D9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4293"/>
  </w:style>
  <w:style w:type="paragraph" w:styleId="Heading1">
    <w:name w:val="heading 1"/>
    <w:basedOn w:val="Normal"/>
    <w:next w:val="Normal"/>
    <w:link w:val="Heading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B47F9"/>
    <w:pPr>
      <w:spacing w:before="0" w:after="0"/>
    </w:pPr>
    <w:rPr>
      <w:rFonts w:asciiTheme="majorHAnsi" w:hAnsiTheme="majorHAnsi"/>
      <w:b/>
      <w:caps/>
      <w:color w:val="107082" w:themeColor="accent2"/>
      <w:sz w:val="28"/>
    </w:rPr>
  </w:style>
  <w:style w:type="character" w:customStyle="1" w:styleId="HeaderChar">
    <w:name w:val="Header Char"/>
    <w:basedOn w:val="DefaultParagraphFont"/>
    <w:link w:val="Header"/>
    <w:uiPriority w:val="99"/>
    <w:rsid w:val="00EB47F9"/>
    <w:rPr>
      <w:rFonts w:asciiTheme="majorHAnsi" w:hAnsiTheme="majorHAnsi"/>
      <w:b/>
      <w:caps/>
      <w:color w:val="107082" w:themeColor="accent2"/>
      <w:sz w:val="28"/>
    </w:rPr>
  </w:style>
  <w:style w:type="paragraph" w:styleId="Footer">
    <w:name w:val="footer"/>
    <w:basedOn w:val="Normal"/>
    <w:link w:val="FooterChar"/>
    <w:uiPriority w:val="99"/>
    <w:rsid w:val="00F8411A"/>
    <w:pPr>
      <w:pBdr>
        <w:top w:val="single" w:sz="8" w:space="1" w:color="F0CDA1"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813EC8"/>
    <w:pPr>
      <w:spacing w:after="0"/>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SubtitleChar">
    <w:name w:val="Subtitle Char"/>
    <w:basedOn w:val="DefaultParagraphFont"/>
    <w:link w:val="Subtitle"/>
    <w:uiPriority w:val="11"/>
    <w:rsid w:val="00F33F5E"/>
    <w:rPr>
      <w:rFonts w:eastAsiaTheme="minorEastAsia"/>
      <w:b/>
      <w:i/>
      <w:color w:val="F0CDA1" w:themeColor="accent1"/>
      <w:spacing w:val="15"/>
      <w:sz w:val="48"/>
    </w:rPr>
  </w:style>
  <w:style w:type="character" w:customStyle="1" w:styleId="Heading1Char">
    <w:name w:val="Heading 1 Char"/>
    <w:basedOn w:val="DefaultParagraphFont"/>
    <w:link w:val="Heading1"/>
    <w:uiPriority w:val="9"/>
    <w:rsid w:val="00E404DF"/>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
    <w:name w:val="Table Text"/>
    <w:basedOn w:val="Normal"/>
    <w:next w:val="Normal"/>
    <w:qFormat/>
    <w:rsid w:val="00810DF6"/>
    <w:pPr>
      <w:spacing w:before="0" w:after="0" w:line="240" w:lineRule="auto"/>
    </w:pPr>
    <w:rPr>
      <w:sz w:val="18"/>
    </w:rPr>
  </w:style>
  <w:style w:type="paragraph" w:customStyle="1" w:styleId="TableHeading">
    <w:name w:val="Table Heading"/>
    <w:basedOn w:val="Normal"/>
    <w:qFormat/>
    <w:rsid w:val="00DC3A45"/>
    <w:pPr>
      <w:spacing w:before="0" w:after="0" w:line="216" w:lineRule="auto"/>
      <w:ind w:left="85"/>
    </w:pPr>
    <w:rPr>
      <w:b/>
      <w:color w:val="FFFFFF" w:themeColor="background1"/>
      <w:sz w:val="18"/>
      <w:szCs w:val="18"/>
    </w:rPr>
  </w:style>
  <w:style w:type="paragraph" w:customStyle="1" w:styleId="Header2">
    <w:name w:val="Header2"/>
    <w:basedOn w:val="Normal"/>
    <w:next w:val="Normal"/>
    <w:link w:val="Header2Char"/>
    <w:qFormat/>
    <w:rsid w:val="00BA3E51"/>
    <w:pPr>
      <w:spacing w:before="0" w:after="0"/>
    </w:pPr>
    <w:rPr>
      <w:i/>
    </w:rPr>
  </w:style>
  <w:style w:type="paragraph" w:customStyle="1" w:styleId="Tabletotal">
    <w:name w:val="Table total"/>
    <w:basedOn w:val="Normal"/>
    <w:next w:val="Normal"/>
    <w:link w:val="TabletotalChar"/>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Header2Char">
    <w:name w:val="Header2 Char"/>
    <w:basedOn w:val="DefaultParagraphFont"/>
    <w:link w:val="Header2"/>
    <w:rsid w:val="00BA3E51"/>
    <w:rPr>
      <w:i/>
    </w:rPr>
  </w:style>
  <w:style w:type="character" w:customStyle="1" w:styleId="TabletotalChar">
    <w:name w:val="Table total Char"/>
    <w:basedOn w:val="DefaultParagraphFont"/>
    <w:link w:val="Tabletotal"/>
    <w:rsid w:val="004211AF"/>
    <w:rPr>
      <w:rFonts w:ascii="Arial" w:eastAsia="Arial" w:hAnsi="Arial" w:cs="Times New Roman"/>
      <w:b/>
      <w:bCs/>
      <w:caps/>
      <w:color w:val="404040" w:themeColor="text1" w:themeTint="BF"/>
      <w:sz w:val="18"/>
      <w:szCs w:val="22"/>
    </w:rPr>
  </w:style>
  <w:style w:type="paragraph" w:customStyle="1" w:styleId="TableTextright">
    <w:name w:val="Table Text right"/>
    <w:basedOn w:val="Normal"/>
    <w:next w:val="Normal"/>
    <w:link w:val="TableTextrightChar"/>
    <w:qFormat/>
    <w:rsid w:val="00810DF6"/>
    <w:pPr>
      <w:spacing w:before="0" w:after="0" w:line="240" w:lineRule="auto"/>
      <w:jc w:val="right"/>
    </w:pPr>
    <w:rPr>
      <w:sz w:val="18"/>
    </w:rPr>
  </w:style>
  <w:style w:type="paragraph" w:customStyle="1" w:styleId="TableTextbold">
    <w:name w:val="Table Text bold"/>
    <w:basedOn w:val="Normal"/>
    <w:next w:val="Normal"/>
    <w:link w:val="TableTextboldChar"/>
    <w:qFormat/>
    <w:rsid w:val="009C018F"/>
    <w:pPr>
      <w:spacing w:before="0" w:after="0" w:line="240" w:lineRule="auto"/>
    </w:pPr>
    <w:rPr>
      <w:b/>
      <w:sz w:val="18"/>
    </w:rPr>
  </w:style>
  <w:style w:type="character" w:customStyle="1" w:styleId="TableTextrightChar">
    <w:name w:val="Table Text right Char"/>
    <w:basedOn w:val="DefaultParagraphFont"/>
    <w:link w:val="TableTextright"/>
    <w:rsid w:val="00810DF6"/>
    <w:rPr>
      <w:sz w:val="18"/>
    </w:rPr>
  </w:style>
  <w:style w:type="character" w:customStyle="1" w:styleId="TableTextboldChar">
    <w:name w:val="Table Text bold Char"/>
    <w:basedOn w:val="DefaultParagraphFont"/>
    <w:link w:val="TableTextbold"/>
    <w:rsid w:val="009C018F"/>
    <w:rPr>
      <w:b/>
      <w:sz w:val="18"/>
    </w:rPr>
  </w:style>
  <w:style w:type="paragraph" w:styleId="NormalWeb">
    <w:name w:val="Normal (Web)"/>
    <w:basedOn w:val="Normal"/>
    <w:uiPriority w:val="99"/>
    <w:semiHidden/>
    <w:unhideWhenUsed/>
    <w:rsid w:val="00027DC8"/>
    <w:pPr>
      <w:spacing w:before="100" w:beforeAutospacing="1" w:after="100" w:afterAutospacing="1" w:line="240" w:lineRule="auto"/>
    </w:pPr>
    <w:rPr>
      <w:rFonts w:ascii="Times New Roman" w:eastAsia="Times New Roman" w:hAnsi="Times New Roman" w:cs="Times New Roman"/>
      <w:color w:val="auto"/>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265116402">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720590692">
      <w:bodyDiv w:val="1"/>
      <w:marLeft w:val="0"/>
      <w:marRight w:val="0"/>
      <w:marTop w:val="0"/>
      <w:marBottom w:val="0"/>
      <w:divBdr>
        <w:top w:val="none" w:sz="0" w:space="0" w:color="auto"/>
        <w:left w:val="none" w:sz="0" w:space="0" w:color="auto"/>
        <w:bottom w:val="none" w:sz="0" w:space="0" w:color="auto"/>
        <w:right w:val="none" w:sz="0" w:space="0" w:color="auto"/>
      </w:divBdr>
    </w:div>
    <w:div w:id="744106176">
      <w:bodyDiv w:val="1"/>
      <w:marLeft w:val="0"/>
      <w:marRight w:val="0"/>
      <w:marTop w:val="0"/>
      <w:marBottom w:val="0"/>
      <w:divBdr>
        <w:top w:val="none" w:sz="0" w:space="0" w:color="auto"/>
        <w:left w:val="none" w:sz="0" w:space="0" w:color="auto"/>
        <w:bottom w:val="none" w:sz="0" w:space="0" w:color="auto"/>
        <w:right w:val="none" w:sz="0" w:space="0" w:color="auto"/>
      </w:divBdr>
    </w:div>
    <w:div w:id="1239171186">
      <w:bodyDiv w:val="1"/>
      <w:marLeft w:val="0"/>
      <w:marRight w:val="0"/>
      <w:marTop w:val="0"/>
      <w:marBottom w:val="0"/>
      <w:divBdr>
        <w:top w:val="none" w:sz="0" w:space="0" w:color="auto"/>
        <w:left w:val="none" w:sz="0" w:space="0" w:color="auto"/>
        <w:bottom w:val="none" w:sz="0" w:space="0" w:color="auto"/>
        <w:right w:val="none" w:sz="0" w:space="0" w:color="auto"/>
      </w:divBdr>
    </w:div>
    <w:div w:id="1901868379">
      <w:bodyDiv w:val="1"/>
      <w:marLeft w:val="0"/>
      <w:marRight w:val="0"/>
      <w:marTop w:val="0"/>
      <w:marBottom w:val="0"/>
      <w:divBdr>
        <w:top w:val="none" w:sz="0" w:space="0" w:color="auto"/>
        <w:left w:val="none" w:sz="0" w:space="0" w:color="auto"/>
        <w:bottom w:val="none" w:sz="0" w:space="0" w:color="auto"/>
        <w:right w:val="none" w:sz="0" w:space="0" w:color="auto"/>
      </w:divBdr>
      <w:divsChild>
        <w:div w:id="178592817">
          <w:marLeft w:val="0"/>
          <w:marRight w:val="0"/>
          <w:marTop w:val="0"/>
          <w:marBottom w:val="0"/>
          <w:divBdr>
            <w:top w:val="none" w:sz="0" w:space="0" w:color="auto"/>
            <w:left w:val="none" w:sz="0" w:space="0" w:color="auto"/>
            <w:bottom w:val="none" w:sz="0" w:space="0" w:color="auto"/>
            <w:right w:val="none" w:sz="0" w:space="0" w:color="auto"/>
          </w:divBdr>
        </w:div>
        <w:div w:id="449669050">
          <w:marLeft w:val="0"/>
          <w:marRight w:val="0"/>
          <w:marTop w:val="0"/>
          <w:marBottom w:val="0"/>
          <w:divBdr>
            <w:top w:val="none" w:sz="0" w:space="0" w:color="auto"/>
            <w:left w:val="none" w:sz="0" w:space="0" w:color="auto"/>
            <w:bottom w:val="none" w:sz="0" w:space="0" w:color="auto"/>
            <w:right w:val="none" w:sz="0" w:space="0" w:color="auto"/>
          </w:divBdr>
        </w:div>
      </w:divsChild>
    </w:div>
    <w:div w:id="191936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chilles\AppData\Roaming\Microsoft\Templates\Home%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E0C206279634F7CA2CE10186B43C125"/>
        <w:category>
          <w:name w:val="General"/>
          <w:gallery w:val="placeholder"/>
        </w:category>
        <w:types>
          <w:type w:val="bbPlcHdr"/>
        </w:types>
        <w:behaviors>
          <w:behavior w:val="content"/>
        </w:behaviors>
        <w:guid w:val="{16AC3F29-2E84-49B9-AE33-054533C437AA}"/>
      </w:docPartPr>
      <w:docPartBody>
        <w:p w:rsidR="008C2519" w:rsidRDefault="008C2519">
          <w:pPr>
            <w:pStyle w:val="8E0C206279634F7CA2CE10186B43C125"/>
          </w:pPr>
          <w:r w:rsidRPr="00614293">
            <w:t>HOME BASED</w:t>
          </w:r>
        </w:p>
      </w:docPartBody>
    </w:docPart>
    <w:docPart>
      <w:docPartPr>
        <w:name w:val="94B2BE4E7BB54EA497AEF1FD90390AC5"/>
        <w:category>
          <w:name w:val="General"/>
          <w:gallery w:val="placeholder"/>
        </w:category>
        <w:types>
          <w:type w:val="bbPlcHdr"/>
        </w:types>
        <w:behaviors>
          <w:behavior w:val="content"/>
        </w:behaviors>
        <w:guid w:val="{B260785F-1503-4801-AB29-01AA1F73AFAC}"/>
      </w:docPartPr>
      <w:docPartBody>
        <w:p w:rsidR="008C2519" w:rsidRDefault="008C2519">
          <w:pPr>
            <w:pStyle w:val="94B2BE4E7BB54EA497AEF1FD90390AC5"/>
          </w:pPr>
          <w:r w:rsidRPr="00614293">
            <w:t>Introduction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2519"/>
    <w:rsid w:val="008C2519"/>
    <w:rsid w:val="00E101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0C206279634F7CA2CE10186B43C125">
    <w:name w:val="8E0C206279634F7CA2CE10186B43C125"/>
  </w:style>
  <w:style w:type="paragraph" w:styleId="Title">
    <w:name w:val="Title"/>
    <w:basedOn w:val="Normal"/>
    <w:next w:val="Normal"/>
    <w:link w:val="TitleChar"/>
    <w:uiPriority w:val="10"/>
    <w:qFormat/>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lang w:val="en-US" w:eastAsia="en-US"/>
    </w:rPr>
  </w:style>
  <w:style w:type="character" w:customStyle="1" w:styleId="TitleChar">
    <w:name w:val="Title Char"/>
    <w:basedOn w:val="DefaultParagraphFont"/>
    <w:link w:val="Title"/>
    <w:uiPriority w:val="10"/>
    <w:rPr>
      <w:rFonts w:asciiTheme="majorHAnsi" w:eastAsiaTheme="majorEastAsia" w:hAnsiTheme="majorHAnsi" w:cstheme="majorBidi"/>
      <w:b/>
      <w:color w:val="FFFFFF" w:themeColor="background1"/>
      <w:spacing w:val="-10"/>
      <w:kern w:val="28"/>
      <w:sz w:val="96"/>
      <w:szCs w:val="56"/>
      <w:lang w:val="en-US" w:eastAsia="en-US"/>
    </w:rPr>
  </w:style>
  <w:style w:type="paragraph" w:customStyle="1" w:styleId="DE44EADA69324A3994F88BF622E10162">
    <w:name w:val="DE44EADA69324A3994F88BF622E10162"/>
  </w:style>
  <w:style w:type="paragraph" w:customStyle="1" w:styleId="BE858CC22CCB44029C7EF343A2D046DD">
    <w:name w:val="BE858CC22CCB44029C7EF343A2D046DD"/>
  </w:style>
  <w:style w:type="paragraph" w:customStyle="1" w:styleId="94B2BE4E7BB54EA497AEF1FD90390AC5">
    <w:name w:val="94B2BE4E7BB54EA497AEF1FD90390AC5"/>
  </w:style>
  <w:style w:type="paragraph" w:customStyle="1" w:styleId="046F1A26A24448D3AB6658A00A7BB117">
    <w:name w:val="046F1A26A24448D3AB6658A00A7BB117"/>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szCs w:val="24"/>
      <w:lang w:val="en-US" w:eastAsia="en-US"/>
    </w:rPr>
  </w:style>
  <w:style w:type="paragraph" w:customStyle="1" w:styleId="5A74C95B532E42BF9D215BD15245DEAF">
    <w:name w:val="5A74C95B532E42BF9D215BD15245DEAF"/>
  </w:style>
  <w:style w:type="paragraph" w:customStyle="1" w:styleId="86B024DA50314352B92BE3D6023691F6">
    <w:name w:val="86B024DA50314352B92BE3D6023691F6"/>
  </w:style>
  <w:style w:type="paragraph" w:customStyle="1" w:styleId="EF6F405603CD4906934E79F9761C604F">
    <w:name w:val="EF6F405603CD4906934E79F9761C604F"/>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szCs w:val="24"/>
      <w:lang w:val="en-US" w:eastAsia="en-US"/>
    </w:rPr>
  </w:style>
  <w:style w:type="paragraph" w:customStyle="1" w:styleId="71A6C8337008459DA31A8FE375AC28DA">
    <w:name w:val="71A6C8337008459DA31A8FE375AC28DA"/>
  </w:style>
  <w:style w:type="paragraph" w:customStyle="1" w:styleId="B3DC3408EC1F4998B61C671AD9632326">
    <w:name w:val="B3DC3408EC1F4998B61C671AD9632326"/>
  </w:style>
  <w:style w:type="paragraph" w:customStyle="1" w:styleId="4798FCCBE53046B9B49D916BDA041476">
    <w:name w:val="4798FCCBE53046B9B49D916BDA041476"/>
  </w:style>
  <w:style w:type="character" w:customStyle="1" w:styleId="Bold">
    <w:name w:val="Bold"/>
    <w:uiPriority w:val="1"/>
    <w:qFormat/>
    <w:rPr>
      <w:b/>
      <w:bCs/>
    </w:rPr>
  </w:style>
  <w:style w:type="paragraph" w:customStyle="1" w:styleId="1E82E6F11F114CCE85874B235DCA5435">
    <w:name w:val="1E82E6F11F114CCE85874B235DCA5435"/>
  </w:style>
  <w:style w:type="paragraph" w:customStyle="1" w:styleId="2D482193732B4EA1A7428F0FA8A1C4C0">
    <w:name w:val="2D482193732B4EA1A7428F0FA8A1C4C0"/>
  </w:style>
  <w:style w:type="paragraph" w:customStyle="1" w:styleId="CE4A8522CDED4AA9B2F0CFDF029F7016">
    <w:name w:val="CE4A8522CDED4AA9B2F0CFDF029F7016"/>
  </w:style>
  <w:style w:type="paragraph" w:customStyle="1" w:styleId="5B94F874833B470392BFBBC052B70DFC">
    <w:name w:val="5B94F874833B470392BFBBC052B70DFC"/>
  </w:style>
  <w:style w:type="paragraph" w:customStyle="1" w:styleId="A930F232217042898CCDF87F9B9592D7">
    <w:name w:val="A930F232217042898CCDF87F9B9592D7"/>
  </w:style>
  <w:style w:type="paragraph" w:customStyle="1" w:styleId="47F2CD7DCEFB48FBB2892CDDC7770A81">
    <w:name w:val="47F2CD7DCEFB48FBB2892CDDC7770A81"/>
  </w:style>
  <w:style w:type="paragraph" w:customStyle="1" w:styleId="C006EA63C20D45D1AF139E93AE6CA1E7">
    <w:name w:val="C006EA63C20D45D1AF139E93AE6CA1E7"/>
  </w:style>
  <w:style w:type="paragraph" w:customStyle="1" w:styleId="6FC9E9E0054B4BE5AEF389F097848F6B">
    <w:name w:val="6FC9E9E0054B4BE5AEF389F097848F6B"/>
  </w:style>
  <w:style w:type="paragraph" w:customStyle="1" w:styleId="21544D3A5232458DB6A3BE5AC4BF02A0">
    <w:name w:val="21544D3A5232458DB6A3BE5AC4BF02A0"/>
  </w:style>
  <w:style w:type="paragraph" w:customStyle="1" w:styleId="F2274634D14D487DAAC249E941A21B2B">
    <w:name w:val="F2274634D14D487DAAC249E941A21B2B"/>
  </w:style>
  <w:style w:type="paragraph" w:customStyle="1" w:styleId="D492C231A1D849159297717E619D2F2D">
    <w:name w:val="D492C231A1D849159297717E619D2F2D"/>
  </w:style>
  <w:style w:type="paragraph" w:customStyle="1" w:styleId="27519C62697B47A18024958DAAE83495">
    <w:name w:val="27519C62697B47A18024958DAAE83495"/>
  </w:style>
  <w:style w:type="paragraph" w:customStyle="1" w:styleId="E9AC09A73920402A9F117F5DE8163B7D">
    <w:name w:val="E9AC09A73920402A9F117F5DE8163B7D"/>
  </w:style>
  <w:style w:type="paragraph" w:customStyle="1" w:styleId="D7F7CDEF23624FDDBADAD2659FC23958">
    <w:name w:val="D7F7CDEF23624FDDBADAD2659FC23958"/>
  </w:style>
  <w:style w:type="paragraph" w:customStyle="1" w:styleId="F07512AB417B403C93F1CED8EA7BF1F9">
    <w:name w:val="F07512AB417B403C93F1CED8EA7BF1F9"/>
  </w:style>
  <w:style w:type="paragraph" w:customStyle="1" w:styleId="035EF9A68A0545BEB4FF80CB13C9BD08">
    <w:name w:val="035EF9A68A0545BEB4FF80CB13C9BD08"/>
  </w:style>
  <w:style w:type="paragraph" w:customStyle="1" w:styleId="9BBE2E120E4B44BC907FEEE116885B97">
    <w:name w:val="9BBE2E120E4B44BC907FEEE116885B97"/>
  </w:style>
  <w:style w:type="paragraph" w:customStyle="1" w:styleId="DA0D38606F4C485797173D6411C9B00A">
    <w:name w:val="DA0D38606F4C485797173D6411C9B00A"/>
  </w:style>
  <w:style w:type="paragraph" w:customStyle="1" w:styleId="6FFD9E853EDA40FAB82F702BC614D7FD">
    <w:name w:val="6FFD9E853EDA40FAB82F702BC614D7FD"/>
  </w:style>
  <w:style w:type="paragraph" w:customStyle="1" w:styleId="0F8AA496F6D3424CA56FB67073AA4867">
    <w:name w:val="0F8AA496F6D3424CA56FB67073AA4867"/>
  </w:style>
  <w:style w:type="paragraph" w:customStyle="1" w:styleId="572E22AD66364CF189EBE6164135C596">
    <w:name w:val="572E22AD66364CF189EBE6164135C596"/>
  </w:style>
  <w:style w:type="paragraph" w:customStyle="1" w:styleId="83F8A387C0804D938A7F18315878035E">
    <w:name w:val="83F8A387C0804D938A7F18315878035E"/>
  </w:style>
  <w:style w:type="paragraph" w:customStyle="1" w:styleId="6C3A385E47964FD59E51EE977CAEC409">
    <w:name w:val="6C3A385E47964FD59E51EE977CAEC409"/>
  </w:style>
  <w:style w:type="paragraph" w:customStyle="1" w:styleId="D7BC47784A6A488CA662B8874776A17E">
    <w:name w:val="D7BC47784A6A488CA662B8874776A17E"/>
  </w:style>
  <w:style w:type="paragraph" w:customStyle="1" w:styleId="719B14A09E3E42929AD927874D602A8B">
    <w:name w:val="719B14A09E3E42929AD927874D602A8B"/>
  </w:style>
  <w:style w:type="paragraph" w:customStyle="1" w:styleId="FB6C95ADEE30488BB44181720DD6CBD6">
    <w:name w:val="FB6C95ADEE30488BB44181720DD6CBD6"/>
  </w:style>
  <w:style w:type="paragraph" w:customStyle="1" w:styleId="999CDB43255844D49305839ABDBC3A68">
    <w:name w:val="999CDB43255844D49305839ABDBC3A68"/>
  </w:style>
  <w:style w:type="paragraph" w:customStyle="1" w:styleId="9A4D5465F3424C158A1E7A4F9D016591">
    <w:name w:val="9A4D5465F3424C158A1E7A4F9D016591"/>
  </w:style>
  <w:style w:type="paragraph" w:customStyle="1" w:styleId="37A718DB8FA74C4C9348A21C9A16261A">
    <w:name w:val="37A718DB8FA74C4C9348A21C9A16261A"/>
  </w:style>
  <w:style w:type="paragraph" w:customStyle="1" w:styleId="4FF984EDD37948A59089B39C569E5B90">
    <w:name w:val="4FF984EDD37948A59089B39C569E5B90"/>
  </w:style>
  <w:style w:type="paragraph" w:customStyle="1" w:styleId="1FA060A8E7F24EDAA7D8AC5E4B228678">
    <w:name w:val="1FA060A8E7F24EDAA7D8AC5E4B228678"/>
  </w:style>
  <w:style w:type="paragraph" w:customStyle="1" w:styleId="7FA5FDA4E95C4CEA90E3358BAE495A94">
    <w:name w:val="7FA5FDA4E95C4CEA90E3358BAE495A94"/>
  </w:style>
  <w:style w:type="paragraph" w:customStyle="1" w:styleId="D2424B2954E44983B3A7942E63850C1B">
    <w:name w:val="D2424B2954E44983B3A7942E63850C1B"/>
  </w:style>
  <w:style w:type="paragraph" w:customStyle="1" w:styleId="D01F075D13D84F6CB2062EDB6B515DBA">
    <w:name w:val="D01F075D13D84F6CB2062EDB6B515DBA"/>
  </w:style>
  <w:style w:type="paragraph" w:customStyle="1" w:styleId="F425A9B3FCBF449EB02E5E0107423967">
    <w:name w:val="F425A9B3FCBF449EB02E5E0107423967"/>
  </w:style>
  <w:style w:type="paragraph" w:customStyle="1" w:styleId="132811BF1D084A529714B24C0EB3456E">
    <w:name w:val="132811BF1D084A529714B24C0EB3456E"/>
  </w:style>
  <w:style w:type="paragraph" w:customStyle="1" w:styleId="1605E9B2605446BBA1A05D335AA1D0CF">
    <w:name w:val="1605E9B2605446BBA1A05D335AA1D0CF"/>
  </w:style>
  <w:style w:type="paragraph" w:customStyle="1" w:styleId="288FCA99A6EA4CBC94681439189AF663">
    <w:name w:val="288FCA99A6EA4CBC94681439189AF663"/>
  </w:style>
  <w:style w:type="paragraph" w:customStyle="1" w:styleId="876A4D501B3D4CABACF902F3CF9BB6FD">
    <w:name w:val="876A4D501B3D4CABACF902F3CF9BB6FD"/>
  </w:style>
  <w:style w:type="paragraph" w:customStyle="1" w:styleId="B4D60C2CBF4245FB8A4FC854C5D0F2AB">
    <w:name w:val="B4D60C2CBF4245FB8A4FC854C5D0F2AB"/>
  </w:style>
  <w:style w:type="paragraph" w:customStyle="1" w:styleId="1B677AD6215242D082B26D45CD2781AC">
    <w:name w:val="1B677AD6215242D082B26D45CD2781AC"/>
  </w:style>
  <w:style w:type="paragraph" w:customStyle="1" w:styleId="D6311DDF924E43F69A8EE51038293307">
    <w:name w:val="D6311DDF924E43F69A8EE51038293307"/>
  </w:style>
  <w:style w:type="paragraph" w:customStyle="1" w:styleId="01E330A932F24DD0AFE8D4E9A07169C3">
    <w:name w:val="01E330A932F24DD0AFE8D4E9A07169C3"/>
  </w:style>
  <w:style w:type="paragraph" w:customStyle="1" w:styleId="2384580C97274CA798E61C13898C9B9D">
    <w:name w:val="2384580C97274CA798E61C13898C9B9D"/>
  </w:style>
  <w:style w:type="paragraph" w:customStyle="1" w:styleId="4FCC975ED0FB49DEB422810D72929284">
    <w:name w:val="4FCC975ED0FB49DEB422810D72929284"/>
  </w:style>
  <w:style w:type="paragraph" w:customStyle="1" w:styleId="B1FF8995E2FE4E9FB3A25D7E92EEBAF9">
    <w:name w:val="B1FF8995E2FE4E9FB3A25D7E92EEBAF9"/>
  </w:style>
  <w:style w:type="paragraph" w:customStyle="1" w:styleId="8CFACABFFE74425F8C673B627C60709B">
    <w:name w:val="8CFACABFFE74425F8C673B627C60709B"/>
  </w:style>
  <w:style w:type="paragraph" w:customStyle="1" w:styleId="689048CF3C194E91A3E247F48D1CFBAD">
    <w:name w:val="689048CF3C194E91A3E247F48D1CFBAD"/>
  </w:style>
  <w:style w:type="paragraph" w:customStyle="1" w:styleId="CCFA68C2AA74447C84895CE11FD6FF05">
    <w:name w:val="CCFA68C2AA74447C84895CE11FD6FF05"/>
  </w:style>
  <w:style w:type="paragraph" w:customStyle="1" w:styleId="AE3B79263D0443D9B3A9D72BE137CA8F">
    <w:name w:val="AE3B79263D0443D9B3A9D72BE137CA8F"/>
  </w:style>
  <w:style w:type="paragraph" w:customStyle="1" w:styleId="4FC7B6AA6E294421AB668BCBFE416206">
    <w:name w:val="4FC7B6AA6E294421AB668BCBFE416206"/>
  </w:style>
  <w:style w:type="paragraph" w:customStyle="1" w:styleId="D5210B3020F043BA99CE483B3075A635">
    <w:name w:val="D5210B3020F043BA99CE483B3075A635"/>
  </w:style>
  <w:style w:type="paragraph" w:customStyle="1" w:styleId="E7F2B4AF284F4B4992B2DC472997EEFD">
    <w:name w:val="E7F2B4AF284F4B4992B2DC472997EEFD"/>
  </w:style>
  <w:style w:type="paragraph" w:customStyle="1" w:styleId="CBBBC1BAFEAD4A969E321CDD37FB75AE">
    <w:name w:val="CBBBC1BAFEAD4A969E321CDD37FB75AE"/>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sz w:val="20"/>
      <w:szCs w:val="24"/>
      <w:lang w:val="en-US" w:eastAsia="en-US"/>
    </w:rPr>
  </w:style>
  <w:style w:type="paragraph" w:customStyle="1" w:styleId="FCBF8D8F068A4409B2547C48C9CD359C">
    <w:name w:val="FCBF8D8F068A4409B2547C48C9CD359C"/>
  </w:style>
  <w:style w:type="paragraph" w:customStyle="1" w:styleId="91765B20CAC84FFCA0D8F0B579770F55">
    <w:name w:val="91765B20CAC84FFCA0D8F0B579770F55"/>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sz w:val="20"/>
      <w:szCs w:val="24"/>
      <w:lang w:val="en-US" w:eastAsia="en-US"/>
    </w:rPr>
  </w:style>
  <w:style w:type="paragraph" w:customStyle="1" w:styleId="EE2FB823E6C145468781B01B3B3311F2">
    <w:name w:val="EE2FB823E6C145468781B01B3B3311F2"/>
  </w:style>
  <w:style w:type="paragraph" w:customStyle="1" w:styleId="703E466C31894395A2BC4B5364D7E88A">
    <w:name w:val="703E466C31894395A2BC4B5364D7E88A"/>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szCs w:val="24"/>
      <w:lang w:val="en-US" w:eastAsia="en-US"/>
    </w:rPr>
  </w:style>
  <w:style w:type="paragraph" w:customStyle="1" w:styleId="FCAA91D08EAC47CC951CDCDF5975FA79">
    <w:name w:val="FCAA91D08EAC47CC951CDCDF5975FA79"/>
  </w:style>
  <w:style w:type="paragraph" w:customStyle="1" w:styleId="ABE1D5FEB66B4734BC3C1468A7D4B5D5">
    <w:name w:val="ABE1D5FEB66B4734BC3C1468A7D4B5D5"/>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szCs w:val="24"/>
      <w:lang w:val="en-US" w:eastAsia="en-US"/>
    </w:rPr>
  </w:style>
  <w:style w:type="paragraph" w:customStyle="1" w:styleId="1D1C7E36D8304DFFB79CEADE155FED8E">
    <w:name w:val="1D1C7E36D8304DFFB79CEADE155FED8E"/>
  </w:style>
  <w:style w:type="paragraph" w:customStyle="1" w:styleId="C8D59ADC3A1A4092AB8F6AE938BD57AC">
    <w:name w:val="C8D59ADC3A1A4092AB8F6AE938BD57AC"/>
  </w:style>
  <w:style w:type="paragraph" w:customStyle="1" w:styleId="EDD62EA94C894FB1886ED2D47D450123">
    <w:name w:val="EDD62EA94C894FB1886ED2D47D450123"/>
  </w:style>
  <w:style w:type="paragraph" w:customStyle="1" w:styleId="409B0753DA2540C0A48F588834608059">
    <w:name w:val="409B0753DA2540C0A48F588834608059"/>
  </w:style>
  <w:style w:type="paragraph" w:customStyle="1" w:styleId="E88864C38AA84319AE36932B69837CED">
    <w:name w:val="E88864C38AA84319AE36932B69837CED"/>
  </w:style>
  <w:style w:type="paragraph" w:customStyle="1" w:styleId="3D4F3F88AA9143FD9BC7AC1372B388A6">
    <w:name w:val="3D4F3F88AA9143FD9BC7AC1372B388A6"/>
  </w:style>
  <w:style w:type="paragraph" w:customStyle="1" w:styleId="6F5741B37BA04147995BA597C386DDDD">
    <w:name w:val="6F5741B37BA04147995BA597C386DDDD"/>
  </w:style>
  <w:style w:type="paragraph" w:customStyle="1" w:styleId="496A5252DDC84798982C0E04F29E8D91">
    <w:name w:val="496A5252DDC84798982C0E04F29E8D91"/>
  </w:style>
  <w:style w:type="paragraph" w:customStyle="1" w:styleId="C2648972C0C1463FB2AA64E9AC5AABF3">
    <w:name w:val="C2648972C0C1463FB2AA64E9AC5AABF3"/>
  </w:style>
  <w:style w:type="paragraph" w:customStyle="1" w:styleId="D049541F5A2E4857AC80A7490D7EEF83">
    <w:name w:val="D049541F5A2E4857AC80A7490D7EEF83"/>
  </w:style>
  <w:style w:type="paragraph" w:customStyle="1" w:styleId="9F893D2D0FFD4FABB0A87DE7B6A1DD27">
    <w:name w:val="9F893D2D0FFD4FABB0A87DE7B6A1DD27"/>
  </w:style>
  <w:style w:type="paragraph" w:customStyle="1" w:styleId="246A8352157A4E03ADF31E0871E07834">
    <w:name w:val="246A8352157A4E03ADF31E0871E07834"/>
  </w:style>
  <w:style w:type="paragraph" w:customStyle="1" w:styleId="8AFB88B2D5C74F259E45C23C63E430F7">
    <w:name w:val="8AFB88B2D5C74F259E45C23C63E430F7"/>
  </w:style>
  <w:style w:type="paragraph" w:customStyle="1" w:styleId="4318B82606A945CDBCE69B5C07AA6EE4">
    <w:name w:val="4318B82606A945CDBCE69B5C07AA6EE4"/>
  </w:style>
  <w:style w:type="paragraph" w:customStyle="1" w:styleId="E71D5974F7F2408483E1071647F227C1">
    <w:name w:val="E71D5974F7F2408483E1071647F227C1"/>
  </w:style>
  <w:style w:type="paragraph" w:customStyle="1" w:styleId="BEF4FEA836B44D7A8BD36EE5504AF156">
    <w:name w:val="BEF4FEA836B44D7A8BD36EE5504AF156"/>
  </w:style>
  <w:style w:type="paragraph" w:customStyle="1" w:styleId="57A29E8644FE433090393772C6109EC9">
    <w:name w:val="57A29E8644FE433090393772C6109EC9"/>
  </w:style>
  <w:style w:type="paragraph" w:customStyle="1" w:styleId="F4532C7841534C91940FF1229EBE188B">
    <w:name w:val="F4532C7841534C91940FF1229EBE188B"/>
  </w:style>
  <w:style w:type="paragraph" w:customStyle="1" w:styleId="B42B50EB20D5458893406EFA7206B7B4">
    <w:name w:val="B42B50EB20D5458893406EFA7206B7B4"/>
  </w:style>
  <w:style w:type="paragraph" w:customStyle="1" w:styleId="EE7E2D23895F4DD9AED2C3177F4FB48F">
    <w:name w:val="EE7E2D23895F4DD9AED2C3177F4FB48F"/>
  </w:style>
  <w:style w:type="paragraph" w:customStyle="1" w:styleId="FC312AB78EB143CAADE618F182624E92">
    <w:name w:val="FC312AB78EB143CAADE618F182624E92"/>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szCs w:val="24"/>
      <w:lang w:val="en-US" w:eastAsia="en-US"/>
    </w:rPr>
  </w:style>
  <w:style w:type="paragraph" w:customStyle="1" w:styleId="8249DBE0F2B049E3887A0638EF19813D">
    <w:name w:val="8249DBE0F2B049E3887A0638EF19813D"/>
  </w:style>
  <w:style w:type="paragraph" w:customStyle="1" w:styleId="D414F3F70A9A4C46AEA19EEE43D5E130">
    <w:name w:val="D414F3F70A9A4C46AEA19EEE43D5E130"/>
  </w:style>
  <w:style w:type="paragraph" w:customStyle="1" w:styleId="7B0D4430D1484FF683C7E80ED9F1F082">
    <w:name w:val="7B0D4430D1484FF683C7E80ED9F1F082"/>
  </w:style>
  <w:style w:type="paragraph" w:customStyle="1" w:styleId="F2F554DA82004C328E2AA0E23846D5FC">
    <w:name w:val="F2F554DA82004C328E2AA0E23846D5FC"/>
  </w:style>
  <w:style w:type="paragraph" w:customStyle="1" w:styleId="7EEF6E3DDD2A47E6A52D37AF72969C19">
    <w:name w:val="7EEF6E3DDD2A47E6A52D37AF72969C19"/>
  </w:style>
  <w:style w:type="paragraph" w:customStyle="1" w:styleId="77384677211E4CD69711652DE34728C8">
    <w:name w:val="77384677211E4CD69711652DE34728C8"/>
  </w:style>
  <w:style w:type="paragraph" w:customStyle="1" w:styleId="C4F19F65D1B741E993989F0ADDA61071">
    <w:name w:val="C4F19F65D1B741E993989F0ADDA61071"/>
  </w:style>
  <w:style w:type="paragraph" w:customStyle="1" w:styleId="FDADBDCD8B9E4511BA9FDA04262E652B">
    <w:name w:val="FDADBDCD8B9E4511BA9FDA04262E652B"/>
  </w:style>
  <w:style w:type="paragraph" w:customStyle="1" w:styleId="A830BEB87E1A423786A6DF6E8410D358">
    <w:name w:val="A830BEB87E1A423786A6DF6E8410D358"/>
  </w:style>
  <w:style w:type="paragraph" w:customStyle="1" w:styleId="26B92EBD30064F9E8C384BC16180F099">
    <w:name w:val="26B92EBD30064F9E8C384BC16180F099"/>
  </w:style>
  <w:style w:type="paragraph" w:customStyle="1" w:styleId="464150B0E0DA47558573530C16E51E53">
    <w:name w:val="464150B0E0DA47558573530C16E51E53"/>
  </w:style>
  <w:style w:type="paragraph" w:customStyle="1" w:styleId="850A0A89ABF548DE8104FCC74312294C">
    <w:name w:val="850A0A89ABF548DE8104FCC74312294C"/>
  </w:style>
  <w:style w:type="paragraph" w:customStyle="1" w:styleId="BE3903A0056C4BC6951F9EECFBFF6D81">
    <w:name w:val="BE3903A0056C4BC6951F9EECFBFF6D81"/>
  </w:style>
  <w:style w:type="paragraph" w:customStyle="1" w:styleId="544F694DAF2E4C93853CC964AEF3993C">
    <w:name w:val="544F694DAF2E4C93853CC964AEF3993C"/>
  </w:style>
  <w:style w:type="paragraph" w:customStyle="1" w:styleId="538D7F9D7CEE4FED96FCE9DDF1E3890A">
    <w:name w:val="538D7F9D7CEE4FED96FCE9DDF1E3890A"/>
  </w:style>
  <w:style w:type="paragraph" w:customStyle="1" w:styleId="195DFD9D862B45B281791D8735438F86">
    <w:name w:val="195DFD9D862B45B281791D8735438F86"/>
  </w:style>
  <w:style w:type="paragraph" w:customStyle="1" w:styleId="62660A4F8D4F499BAD17CA67D41BA1E7">
    <w:name w:val="62660A4F8D4F499BAD17CA67D41BA1E7"/>
  </w:style>
  <w:style w:type="paragraph" w:customStyle="1" w:styleId="35DDD74D973D422299160D6B9B62DFC2">
    <w:name w:val="35DDD74D973D422299160D6B9B62DFC2"/>
  </w:style>
  <w:style w:type="paragraph" w:customStyle="1" w:styleId="D3D6C9C0DF934206984D220BA57DA18B">
    <w:name w:val="D3D6C9C0DF934206984D220BA57DA18B"/>
  </w:style>
  <w:style w:type="paragraph" w:customStyle="1" w:styleId="55858C4D688247A48241C12849E34A65">
    <w:name w:val="55858C4D688247A48241C12849E34A65"/>
  </w:style>
  <w:style w:type="paragraph" w:customStyle="1" w:styleId="9ED90B0E14ED49AF9139DCDFB69CB23E">
    <w:name w:val="9ED90B0E14ED49AF9139DCDFB69CB23E"/>
  </w:style>
  <w:style w:type="paragraph" w:customStyle="1" w:styleId="CF859C1B971D4E2FA45BB8877B77C63E">
    <w:name w:val="CF859C1B971D4E2FA45BB8877B77C63E"/>
  </w:style>
  <w:style w:type="paragraph" w:customStyle="1" w:styleId="AF95D6F809D54684B50907E02BB786D7">
    <w:name w:val="AF95D6F809D54684B50907E02BB786D7"/>
  </w:style>
  <w:style w:type="paragraph" w:customStyle="1" w:styleId="ED8723EEAE5347EC8E8482D4E17D0D98">
    <w:name w:val="ED8723EEAE5347EC8E8482D4E17D0D98"/>
  </w:style>
  <w:style w:type="paragraph" w:customStyle="1" w:styleId="2197762399F044A0BFC92724698D4F98">
    <w:name w:val="2197762399F044A0BFC92724698D4F98"/>
  </w:style>
  <w:style w:type="paragraph" w:customStyle="1" w:styleId="D1442B995B7C422D90A295C91120F951">
    <w:name w:val="D1442B995B7C422D90A295C91120F951"/>
  </w:style>
  <w:style w:type="paragraph" w:customStyle="1" w:styleId="EF998ED1554341E3A59DE76D550A9E4F">
    <w:name w:val="EF998ED1554341E3A59DE76D550A9E4F"/>
  </w:style>
  <w:style w:type="paragraph" w:customStyle="1" w:styleId="E32070ECD5784C1B9D1DBDAFD9EB4DCA">
    <w:name w:val="E32070ECD5784C1B9D1DBDAFD9EB4DCA"/>
  </w:style>
  <w:style w:type="paragraph" w:customStyle="1" w:styleId="3A73AFB69C88464AB466FB2116D1DCB4">
    <w:name w:val="3A73AFB69C88464AB466FB2116D1DCB4"/>
  </w:style>
  <w:style w:type="paragraph" w:customStyle="1" w:styleId="AE9CE9957F4B4B58BE21955E0BC94088">
    <w:name w:val="AE9CE9957F4B4B58BE21955E0BC94088"/>
  </w:style>
  <w:style w:type="paragraph" w:customStyle="1" w:styleId="F2C78DD7F748484299C42B889E9B3EC3">
    <w:name w:val="F2C78DD7F748484299C42B889E9B3EC3"/>
  </w:style>
  <w:style w:type="paragraph" w:customStyle="1" w:styleId="ECCDE9F0B3914E9D91540ADCB3816D66">
    <w:name w:val="ECCDE9F0B3914E9D91540ADCB3816D66"/>
  </w:style>
  <w:style w:type="paragraph" w:customStyle="1" w:styleId="71AE67B52DCA42A7A9D38014A26E3908">
    <w:name w:val="71AE67B52DCA42A7A9D38014A26E3908"/>
  </w:style>
  <w:style w:type="paragraph" w:customStyle="1" w:styleId="F097F6F1601143BBBB03714923170278">
    <w:name w:val="F097F6F1601143BBBB03714923170278"/>
  </w:style>
  <w:style w:type="paragraph" w:customStyle="1" w:styleId="4DE1535536304DCEBA3F18D12A86ECB7">
    <w:name w:val="4DE1535536304DCEBA3F18D12A86ECB7"/>
  </w:style>
  <w:style w:type="paragraph" w:customStyle="1" w:styleId="127C7933F5034D0F99A115AA859773ED">
    <w:name w:val="127C7933F5034D0F99A115AA859773ED"/>
  </w:style>
  <w:style w:type="paragraph" w:customStyle="1" w:styleId="0E96E3C56D554F4F80DC621A527EE3D1">
    <w:name w:val="0E96E3C56D554F4F80DC621A527EE3D1"/>
  </w:style>
  <w:style w:type="paragraph" w:customStyle="1" w:styleId="86797EEDA426442E923CE4688B370940">
    <w:name w:val="86797EEDA426442E923CE4688B370940"/>
  </w:style>
  <w:style w:type="paragraph" w:customStyle="1" w:styleId="B53652304ECE466A99F52759140EA78D">
    <w:name w:val="B53652304ECE466A99F52759140EA78D"/>
  </w:style>
  <w:style w:type="paragraph" w:customStyle="1" w:styleId="FB46F82BCA714B6FBE90B0EC96592DE1">
    <w:name w:val="FB46F82BCA714B6FBE90B0EC96592DE1"/>
  </w:style>
  <w:style w:type="paragraph" w:customStyle="1" w:styleId="CC1C9F79703342439DFB8AB66325187C">
    <w:name w:val="CC1C9F79703342439DFB8AB66325187C"/>
  </w:style>
  <w:style w:type="paragraph" w:customStyle="1" w:styleId="A5931A6EFBEE47B3BF51343D3230E4AA">
    <w:name w:val="A5931A6EFBEE47B3BF51343D3230E4AA"/>
  </w:style>
  <w:style w:type="paragraph" w:customStyle="1" w:styleId="EEC753B8D04F4631BFB195C3AEC17E72">
    <w:name w:val="EEC753B8D04F4631BFB195C3AEC17E72"/>
  </w:style>
  <w:style w:type="paragraph" w:customStyle="1" w:styleId="88299C1A4CCE4DBE9CD63933AE682E5B">
    <w:name w:val="88299C1A4CCE4DBE9CD63933AE682E5B"/>
  </w:style>
  <w:style w:type="paragraph" w:customStyle="1" w:styleId="51FBF7FF2D8B460A9EB2F7962BBCB7D2">
    <w:name w:val="51FBF7FF2D8B460A9EB2F7962BBCB7D2"/>
  </w:style>
  <w:style w:type="paragraph" w:customStyle="1" w:styleId="2186CF3B482E45B8A9130527974E0477">
    <w:name w:val="2186CF3B482E45B8A9130527974E0477"/>
  </w:style>
  <w:style w:type="paragraph" w:customStyle="1" w:styleId="5B108F01EC0B4E0CB1AB81EB9792323C">
    <w:name w:val="5B108F01EC0B4E0CB1AB81EB9792323C"/>
  </w:style>
  <w:style w:type="paragraph" w:customStyle="1" w:styleId="773F5C3A97024B62A776522DAB2FC4FB">
    <w:name w:val="773F5C3A97024B62A776522DAB2FC4FB"/>
  </w:style>
  <w:style w:type="paragraph" w:customStyle="1" w:styleId="3683B1B4D126468E91C9DD4450231796">
    <w:name w:val="3683B1B4D126468E91C9DD4450231796"/>
  </w:style>
  <w:style w:type="paragraph" w:customStyle="1" w:styleId="A5EFAB8C5ED6454989795A70AEF20AF8">
    <w:name w:val="A5EFAB8C5ED6454989795A70AEF20AF8"/>
  </w:style>
  <w:style w:type="paragraph" w:customStyle="1" w:styleId="85FA6269BA0945C5AEA574DBE85B9D2E">
    <w:name w:val="85FA6269BA0945C5AEA574DBE85B9D2E"/>
  </w:style>
  <w:style w:type="paragraph" w:customStyle="1" w:styleId="C98875DAFFBD4304A94AA10619EAEB7F">
    <w:name w:val="C98875DAFFBD4304A94AA10619EAEB7F"/>
  </w:style>
  <w:style w:type="paragraph" w:customStyle="1" w:styleId="A033FB38534D4F1DB6CB032BD0F1DBF0">
    <w:name w:val="A033FB38534D4F1DB6CB032BD0F1DBF0"/>
  </w:style>
  <w:style w:type="paragraph" w:customStyle="1" w:styleId="3621611792C94140BA8732126AC170FE">
    <w:name w:val="3621611792C94140BA8732126AC170FE"/>
  </w:style>
  <w:style w:type="paragraph" w:customStyle="1" w:styleId="4CE47500B0E14F8EB8F93CE98ABEE1BC">
    <w:name w:val="4CE47500B0E14F8EB8F93CE98ABEE1BC"/>
  </w:style>
  <w:style w:type="paragraph" w:customStyle="1" w:styleId="B645C8FC50FE4EF5BFE5583443744599">
    <w:name w:val="B645C8FC50FE4EF5BFE5583443744599"/>
  </w:style>
  <w:style w:type="paragraph" w:customStyle="1" w:styleId="5A8BF90DA22443919D1843D0FBAF0A56">
    <w:name w:val="5A8BF90DA22443919D1843D0FBAF0A56"/>
  </w:style>
  <w:style w:type="paragraph" w:customStyle="1" w:styleId="C8F2A3FE08B74CEE95581B7659B1C6EE">
    <w:name w:val="C8F2A3FE08B74CEE95581B7659B1C6EE"/>
  </w:style>
  <w:style w:type="paragraph" w:customStyle="1" w:styleId="20C765E626204126B2915AE5F4D40E11">
    <w:name w:val="20C765E626204126B2915AE5F4D40E11"/>
  </w:style>
  <w:style w:type="paragraph" w:customStyle="1" w:styleId="B68462AF7F364FD5B2B4176E2C1EB0A3">
    <w:name w:val="B68462AF7F364FD5B2B4176E2C1EB0A3"/>
  </w:style>
  <w:style w:type="paragraph" w:customStyle="1" w:styleId="6EC207970E2546B8B8A5E109CD2ED83B">
    <w:name w:val="6EC207970E2546B8B8A5E109CD2ED83B"/>
  </w:style>
  <w:style w:type="paragraph" w:customStyle="1" w:styleId="8E1ECD1ABA82416A90E78B88EA39A66B">
    <w:name w:val="8E1ECD1ABA82416A90E78B88EA39A66B"/>
  </w:style>
  <w:style w:type="paragraph" w:customStyle="1" w:styleId="592EB58DBB0A4BD7B3C07090AAE437FF">
    <w:name w:val="592EB58DBB0A4BD7B3C07090AAE437FF"/>
  </w:style>
  <w:style w:type="paragraph" w:customStyle="1" w:styleId="0DB21095EB1941599C65E96BE052D9AE">
    <w:name w:val="0DB21095EB1941599C65E96BE052D9AE"/>
  </w:style>
  <w:style w:type="paragraph" w:customStyle="1" w:styleId="208E8384832F44B9A96E6408BEFB94B6">
    <w:name w:val="208E8384832F44B9A96E6408BEFB94B6"/>
  </w:style>
  <w:style w:type="paragraph" w:customStyle="1" w:styleId="3BF48E277F314A39BC9CCADFED22D035">
    <w:name w:val="3BF48E277F314A39BC9CCADFED22D035"/>
  </w:style>
  <w:style w:type="paragraph" w:customStyle="1" w:styleId="3B116D7A8ADB4D2A844B79D306859126">
    <w:name w:val="3B116D7A8ADB4D2A844B79D306859126"/>
  </w:style>
  <w:style w:type="paragraph" w:customStyle="1" w:styleId="0EB5172368AA4F3593EA2A93E79D780A">
    <w:name w:val="0EB5172368AA4F3593EA2A93E79D780A"/>
  </w:style>
  <w:style w:type="paragraph" w:customStyle="1" w:styleId="F90413E3421C4BA6B29B719848C59B96">
    <w:name w:val="F90413E3421C4BA6B29B719848C59B96"/>
  </w:style>
  <w:style w:type="paragraph" w:customStyle="1" w:styleId="E9CF9D9652684AD6A1CF1F9B9BA97B3C">
    <w:name w:val="E9CF9D9652684AD6A1CF1F9B9BA97B3C"/>
  </w:style>
  <w:style w:type="paragraph" w:customStyle="1" w:styleId="3E1C2664796F4EB3B3B8F293982E0C2B">
    <w:name w:val="3E1C2664796F4EB3B3B8F293982E0C2B"/>
  </w:style>
  <w:style w:type="paragraph" w:customStyle="1" w:styleId="8EC87C938291407F85CFAFD442B471FD">
    <w:name w:val="8EC87C938291407F85CFAFD442B471FD"/>
  </w:style>
  <w:style w:type="paragraph" w:customStyle="1" w:styleId="6F42AF347F0641F4A049DC868617F52F">
    <w:name w:val="6F42AF347F0641F4A049DC868617F52F"/>
  </w:style>
  <w:style w:type="paragraph" w:customStyle="1" w:styleId="475BE4D244CE4EB4994F53A7265B746C">
    <w:name w:val="475BE4D244CE4EB4994F53A7265B746C"/>
  </w:style>
  <w:style w:type="paragraph" w:customStyle="1" w:styleId="92A921AE8F6E44719C2E8591118908B5">
    <w:name w:val="92A921AE8F6E44719C2E8591118908B5"/>
  </w:style>
  <w:style w:type="paragraph" w:customStyle="1" w:styleId="647BCE780C4749AC9B44B84C4EE3DF04">
    <w:name w:val="647BCE780C4749AC9B44B84C4EE3DF04"/>
  </w:style>
  <w:style w:type="paragraph" w:customStyle="1" w:styleId="077A038EA95D4215B82274CA3D9AEEAB">
    <w:name w:val="077A038EA95D4215B82274CA3D9AEEAB"/>
  </w:style>
  <w:style w:type="paragraph" w:customStyle="1" w:styleId="D6B613B641B242E88F70288BD5CDD818">
    <w:name w:val="D6B613B641B242E88F70288BD5CDD818"/>
  </w:style>
  <w:style w:type="paragraph" w:customStyle="1" w:styleId="C42AF6F44D1E4A1E8D18B8DB114EB376">
    <w:name w:val="C42AF6F44D1E4A1E8D18B8DB114EB376"/>
  </w:style>
  <w:style w:type="paragraph" w:customStyle="1" w:styleId="222D15FAEDF44F68B46D51C570CB3649">
    <w:name w:val="222D15FAEDF44F68B46D51C570CB3649"/>
  </w:style>
  <w:style w:type="paragraph" w:customStyle="1" w:styleId="FF2CECBF20244B898A7BBF2844D540B0">
    <w:name w:val="FF2CECBF20244B898A7BBF2844D540B0"/>
  </w:style>
  <w:style w:type="paragraph" w:customStyle="1" w:styleId="4241DB95E94F49EE81283AC0553985C0">
    <w:name w:val="4241DB95E94F49EE81283AC0553985C0"/>
  </w:style>
  <w:style w:type="paragraph" w:customStyle="1" w:styleId="7DA4FF5E94EC4E1EA97FE210AFDEBE6D">
    <w:name w:val="7DA4FF5E94EC4E1EA97FE210AFDEBE6D"/>
  </w:style>
  <w:style w:type="paragraph" w:customStyle="1" w:styleId="AA6E8A70F62349408531E173E8D296DC">
    <w:name w:val="AA6E8A70F62349408531E173E8D296DC"/>
  </w:style>
  <w:style w:type="paragraph" w:customStyle="1" w:styleId="36D5BE4B608247A7BF71DA9722AE44E9">
    <w:name w:val="36D5BE4B608247A7BF71DA9722AE44E9"/>
  </w:style>
  <w:style w:type="paragraph" w:customStyle="1" w:styleId="C56F8F5D1D0C426892AF483A23643B79">
    <w:name w:val="C56F8F5D1D0C426892AF483A23643B79"/>
  </w:style>
  <w:style w:type="paragraph" w:customStyle="1" w:styleId="E2D116A1DFC24C6B9459164736CFEA5B">
    <w:name w:val="E2D116A1DFC24C6B9459164736CFEA5B"/>
  </w:style>
  <w:style w:type="paragraph" w:customStyle="1" w:styleId="2AFFA05DACDA4437AA776AA10CF48A5B">
    <w:name w:val="2AFFA05DACDA4437AA776AA10CF48A5B"/>
  </w:style>
  <w:style w:type="paragraph" w:customStyle="1" w:styleId="7F67D7FD26764DCC9A1E085B0EF3EF8E">
    <w:name w:val="7F67D7FD26764DCC9A1E085B0EF3EF8E"/>
  </w:style>
  <w:style w:type="paragraph" w:customStyle="1" w:styleId="823DD7134DC741C2BCC5D03B9721A8D6">
    <w:name w:val="823DD7134DC741C2BCC5D03B9721A8D6"/>
  </w:style>
  <w:style w:type="paragraph" w:customStyle="1" w:styleId="BC021F1EC0BA4BDCA6C0E2B3F43D9B3F">
    <w:name w:val="BC021F1EC0BA4BDCA6C0E2B3F43D9B3F"/>
  </w:style>
  <w:style w:type="paragraph" w:customStyle="1" w:styleId="5DD2BB2126574137B87D7382B3D887ED">
    <w:name w:val="5DD2BB2126574137B87D7382B3D887ED"/>
  </w:style>
  <w:style w:type="paragraph" w:customStyle="1" w:styleId="86DDADFA285D427B80E3D4E32830B61B">
    <w:name w:val="86DDADFA285D427B80E3D4E32830B61B"/>
  </w:style>
  <w:style w:type="paragraph" w:customStyle="1" w:styleId="D4970558E1184B0FA0601A74299AC744">
    <w:name w:val="D4970558E1184B0FA0601A74299AC744"/>
  </w:style>
  <w:style w:type="paragraph" w:customStyle="1" w:styleId="9171398736AC40F388EBD4F2E5DA423D">
    <w:name w:val="9171398736AC40F388EBD4F2E5DA423D"/>
  </w:style>
  <w:style w:type="paragraph" w:customStyle="1" w:styleId="4BB4F9A095FA4A04BF3164C5084912D7">
    <w:name w:val="4BB4F9A095FA4A04BF3164C5084912D7"/>
  </w:style>
  <w:style w:type="paragraph" w:customStyle="1" w:styleId="8D67114BECDA4AB8AA8E713F2BC7B0E4">
    <w:name w:val="8D67114BECDA4AB8AA8E713F2BC7B0E4"/>
  </w:style>
  <w:style w:type="paragraph" w:customStyle="1" w:styleId="CBD4E46E47594FF78E81EB6A48456175">
    <w:name w:val="CBD4E46E47594FF78E81EB6A48456175"/>
  </w:style>
  <w:style w:type="paragraph" w:customStyle="1" w:styleId="AB0A8FC553C74591A5B1CEDB1B51EFEC">
    <w:name w:val="AB0A8FC553C74591A5B1CEDB1B51EFEC"/>
  </w:style>
  <w:style w:type="paragraph" w:customStyle="1" w:styleId="142103AB9CE8452C92B2A45EC82467DE">
    <w:name w:val="142103AB9CE8452C92B2A45EC82467DE"/>
  </w:style>
  <w:style w:type="paragraph" w:customStyle="1" w:styleId="699E9744E2DB4D30ACF8B6C8BB4715D0">
    <w:name w:val="699E9744E2DB4D30ACF8B6C8BB4715D0"/>
  </w:style>
  <w:style w:type="paragraph" w:customStyle="1" w:styleId="5D211C23400C48F289E6229D35EC6265">
    <w:name w:val="5D211C23400C48F289E6229D35EC6265"/>
  </w:style>
  <w:style w:type="paragraph" w:customStyle="1" w:styleId="CE2CD663D30541B1A3021B8BC595E39C">
    <w:name w:val="CE2CD663D30541B1A3021B8BC595E39C"/>
  </w:style>
  <w:style w:type="paragraph" w:customStyle="1" w:styleId="FDEC084EDE744B8E8938E017A97148AC">
    <w:name w:val="FDEC084EDE744B8E8938E017A97148AC"/>
  </w:style>
  <w:style w:type="paragraph" w:customStyle="1" w:styleId="438CE07E57EF4339BE8B97F285F22D59">
    <w:name w:val="438CE07E57EF4339BE8B97F285F22D59"/>
  </w:style>
  <w:style w:type="paragraph" w:customStyle="1" w:styleId="5D61B734CE454EADB1883F1FBD8A051D">
    <w:name w:val="5D61B734CE454EADB1883F1FBD8A051D"/>
  </w:style>
  <w:style w:type="paragraph" w:customStyle="1" w:styleId="1442C0BC0B7B42B8B7080B789ABB7D88">
    <w:name w:val="1442C0BC0B7B42B8B7080B789ABB7D88"/>
  </w:style>
  <w:style w:type="paragraph" w:customStyle="1" w:styleId="BA5F386FB93646BDB0504EA4752984C1">
    <w:name w:val="BA5F386FB93646BDB0504EA4752984C1"/>
  </w:style>
  <w:style w:type="paragraph" w:customStyle="1" w:styleId="4CC3DE86283241E08688D9C7E2F6AE21">
    <w:name w:val="4CC3DE86283241E08688D9C7E2F6AE21"/>
  </w:style>
  <w:style w:type="paragraph" w:customStyle="1" w:styleId="8F9977BFEECB4D6CB99553AC7A38368E">
    <w:name w:val="8F9977BFEECB4D6CB99553AC7A38368E"/>
  </w:style>
  <w:style w:type="paragraph" w:customStyle="1" w:styleId="C9CE2057497043279204AD085495B04C">
    <w:name w:val="C9CE2057497043279204AD085495B04C"/>
  </w:style>
  <w:style w:type="paragraph" w:customStyle="1" w:styleId="E4E174A8655F4E7A8A3CDEF306C9495D">
    <w:name w:val="E4E174A8655F4E7A8A3CDEF306C9495D"/>
  </w:style>
  <w:style w:type="paragraph" w:customStyle="1" w:styleId="48EF7984ED094DDA895A20767909FA40">
    <w:name w:val="48EF7984ED094DDA895A20767909FA40"/>
  </w:style>
  <w:style w:type="paragraph" w:customStyle="1" w:styleId="9026F3D449B44D0FAA6CA586A0FF5EEF">
    <w:name w:val="9026F3D449B44D0FAA6CA586A0FF5EEF"/>
  </w:style>
  <w:style w:type="paragraph" w:customStyle="1" w:styleId="D920A1EBCFF141EF95881D417D62DE2D">
    <w:name w:val="D920A1EBCFF141EF95881D417D62DE2D"/>
  </w:style>
  <w:style w:type="paragraph" w:customStyle="1" w:styleId="9A8D9439D98A4DBCAD623BDF50746DC4">
    <w:name w:val="9A8D9439D98A4DBCAD623BDF50746DC4"/>
  </w:style>
  <w:style w:type="paragraph" w:customStyle="1" w:styleId="40F2BC723CCD4504AEDF384028D5ACA3">
    <w:name w:val="40F2BC723CCD4504AEDF384028D5ACA3"/>
  </w:style>
  <w:style w:type="paragraph" w:customStyle="1" w:styleId="35B9F75423CF417BAF9E2CC92C828BE8">
    <w:name w:val="35B9F75423CF417BAF9E2CC92C828BE8"/>
  </w:style>
  <w:style w:type="paragraph" w:customStyle="1" w:styleId="1EAEE9360B064A8A88AC9F13C551B427">
    <w:name w:val="1EAEE9360B064A8A88AC9F13C551B427"/>
  </w:style>
  <w:style w:type="paragraph" w:customStyle="1" w:styleId="B9379136E5D242069655FC49FEE80541">
    <w:name w:val="B9379136E5D242069655FC49FEE80541"/>
  </w:style>
  <w:style w:type="paragraph" w:customStyle="1" w:styleId="0B2A03CD4D2E4820B0B09468F69BF4F9">
    <w:name w:val="0B2A03CD4D2E4820B0B09468F69BF4F9"/>
  </w:style>
  <w:style w:type="paragraph" w:customStyle="1" w:styleId="88EB5D094DD44BE1A23BEB7DB9CB8D41">
    <w:name w:val="88EB5D094DD44BE1A23BEB7DB9CB8D41"/>
  </w:style>
  <w:style w:type="paragraph" w:customStyle="1" w:styleId="AE80527957D14A09870B8F6A8DDB46E7">
    <w:name w:val="AE80527957D14A09870B8F6A8DDB46E7"/>
  </w:style>
  <w:style w:type="paragraph" w:customStyle="1" w:styleId="71B7C0F67FB145D28A0C807045194192">
    <w:name w:val="71B7C0F67FB145D28A0C807045194192"/>
  </w:style>
  <w:style w:type="paragraph" w:customStyle="1" w:styleId="8B299B02F1C24F0E9A6F292266592CED">
    <w:name w:val="8B299B02F1C24F0E9A6F292266592CED"/>
  </w:style>
  <w:style w:type="paragraph" w:customStyle="1" w:styleId="5382EB3056C84FB48982BB4F03BFFE2E">
    <w:name w:val="5382EB3056C84FB48982BB4F03BFFE2E"/>
  </w:style>
  <w:style w:type="paragraph" w:customStyle="1" w:styleId="A6D92F4A85314924B70D09C943B837C3">
    <w:name w:val="A6D92F4A85314924B70D09C943B837C3"/>
  </w:style>
  <w:style w:type="paragraph" w:customStyle="1" w:styleId="CBC709F0DF7D4AE0AF51B0F4C407B134">
    <w:name w:val="CBC709F0DF7D4AE0AF51B0F4C407B134"/>
  </w:style>
  <w:style w:type="paragraph" w:customStyle="1" w:styleId="FB55CD2542C24ED49AD9E46F0217A31D">
    <w:name w:val="FB55CD2542C24ED49AD9E46F0217A31D"/>
  </w:style>
  <w:style w:type="paragraph" w:customStyle="1" w:styleId="32F0DA30E7EC4355A679B1FB45776CC4">
    <w:name w:val="32F0DA30E7EC4355A679B1FB45776CC4"/>
  </w:style>
  <w:style w:type="paragraph" w:customStyle="1" w:styleId="54A67333A40940E99B9BE1783E987BBD">
    <w:name w:val="54A67333A40940E99B9BE1783E987BBD"/>
  </w:style>
  <w:style w:type="paragraph" w:customStyle="1" w:styleId="C714A596216744F2A02EC9EC97041D5B">
    <w:name w:val="C714A596216744F2A02EC9EC97041D5B"/>
  </w:style>
  <w:style w:type="paragraph" w:customStyle="1" w:styleId="FE2D47744C5B4B31BFA2F2498A09EFC9">
    <w:name w:val="FE2D47744C5B4B31BFA2F2498A09EFC9"/>
  </w:style>
  <w:style w:type="paragraph" w:customStyle="1" w:styleId="C58FFE9F28C04874A1F2F11FB0C71D42">
    <w:name w:val="C58FFE9F28C04874A1F2F11FB0C71D42"/>
  </w:style>
  <w:style w:type="paragraph" w:customStyle="1" w:styleId="E609B4E51DA045CB902EF1B9FF826E6C">
    <w:name w:val="E609B4E51DA045CB902EF1B9FF826E6C"/>
  </w:style>
  <w:style w:type="paragraph" w:customStyle="1" w:styleId="CB764BAD6D454256A49A460446A49FD6">
    <w:name w:val="CB764BAD6D454256A49A460446A49FD6"/>
  </w:style>
  <w:style w:type="paragraph" w:customStyle="1" w:styleId="9DD14C2A34D84F07ADE270E8F57A6136">
    <w:name w:val="9DD14C2A34D84F07ADE270E8F57A6136"/>
  </w:style>
  <w:style w:type="paragraph" w:customStyle="1" w:styleId="B2AC3A9D636E42C9A30E0BF9B98ACE8D">
    <w:name w:val="B2AC3A9D636E42C9A30E0BF9B98ACE8D"/>
  </w:style>
  <w:style w:type="paragraph" w:customStyle="1" w:styleId="690E180A0F7943D1AF93AFBE90659D42">
    <w:name w:val="690E180A0F7943D1AF93AFBE90659D42"/>
  </w:style>
  <w:style w:type="paragraph" w:customStyle="1" w:styleId="75A2BF58B94441E8B123C405959DBEB9">
    <w:name w:val="75A2BF58B94441E8B123C405959DBEB9"/>
  </w:style>
  <w:style w:type="paragraph" w:customStyle="1" w:styleId="2B735014E7F6434698E8BE6C1936BC62">
    <w:name w:val="2B735014E7F6434698E8BE6C1936BC62"/>
  </w:style>
  <w:style w:type="paragraph" w:customStyle="1" w:styleId="3F2EA557B7734B6C8B20617CD4E782DF">
    <w:name w:val="3F2EA557B7734B6C8B20617CD4E782DF"/>
  </w:style>
  <w:style w:type="paragraph" w:customStyle="1" w:styleId="7BD281D9FB9D4C208678FCCF2400584C">
    <w:name w:val="7BD281D9FB9D4C208678FCCF2400584C"/>
  </w:style>
  <w:style w:type="paragraph" w:customStyle="1" w:styleId="A8C0A751C1604C83AF8B786747B071BF">
    <w:name w:val="A8C0A751C1604C83AF8B786747B071BF"/>
  </w:style>
  <w:style w:type="paragraph" w:customStyle="1" w:styleId="61C411609657466D8DF84FEC2461C306">
    <w:name w:val="61C411609657466D8DF84FEC2461C306"/>
  </w:style>
  <w:style w:type="paragraph" w:customStyle="1" w:styleId="3A40FBF28A564EBAABE1B5A3E7B034E7">
    <w:name w:val="3A40FBF28A564EBAABE1B5A3E7B034E7"/>
  </w:style>
  <w:style w:type="paragraph" w:customStyle="1" w:styleId="F50F603EC60944588D1AB2FBD1E8D784">
    <w:name w:val="F50F603EC60944588D1AB2FBD1E8D784"/>
  </w:style>
  <w:style w:type="paragraph" w:customStyle="1" w:styleId="8CE926FC142A4058BC10F2721A0E8184">
    <w:name w:val="8CE926FC142A4058BC10F2721A0E8184"/>
  </w:style>
  <w:style w:type="paragraph" w:customStyle="1" w:styleId="006E5121D25D4E928B3A7570C9233954">
    <w:name w:val="006E5121D25D4E928B3A7570C9233954"/>
  </w:style>
  <w:style w:type="paragraph" w:customStyle="1" w:styleId="9D8FD15DD4F340879609046825658511">
    <w:name w:val="9D8FD15DD4F340879609046825658511"/>
  </w:style>
  <w:style w:type="paragraph" w:customStyle="1" w:styleId="B381E55F471E48F39AA42CD4585C9D5D">
    <w:name w:val="B381E55F471E48F39AA42CD4585C9D5D"/>
  </w:style>
  <w:style w:type="paragraph" w:customStyle="1" w:styleId="83F7A91018BF4711809AFB95FE1BF01E">
    <w:name w:val="83F7A91018BF4711809AFB95FE1BF01E"/>
  </w:style>
  <w:style w:type="paragraph" w:customStyle="1" w:styleId="3BE38C4F08DB44C6B52CA37137D36467">
    <w:name w:val="3BE38C4F08DB44C6B52CA37137D36467"/>
  </w:style>
  <w:style w:type="paragraph" w:customStyle="1" w:styleId="7997E301DB6A451F80C96357748E3416">
    <w:name w:val="7997E301DB6A451F80C96357748E3416"/>
  </w:style>
  <w:style w:type="paragraph" w:customStyle="1" w:styleId="77F2ED6B4DFA4066A41C0D3F1AB0A5BD">
    <w:name w:val="77F2ED6B4DFA4066A41C0D3F1AB0A5BD"/>
  </w:style>
  <w:style w:type="paragraph" w:customStyle="1" w:styleId="612E182AEC92404B9E62A460F76A3B4A">
    <w:name w:val="612E182AEC92404B9E62A460F76A3B4A"/>
  </w:style>
  <w:style w:type="paragraph" w:customStyle="1" w:styleId="0A1E5EEB0CDD436297BC527173750FBE">
    <w:name w:val="0A1E5EEB0CDD436297BC527173750FBE"/>
  </w:style>
  <w:style w:type="paragraph" w:customStyle="1" w:styleId="11E3778CFCE34FFC9382AE75737092AA">
    <w:name w:val="11E3778CFCE34FFC9382AE75737092AA"/>
  </w:style>
  <w:style w:type="paragraph" w:customStyle="1" w:styleId="25CBDD869A8245B3B791BC863DA36069">
    <w:name w:val="25CBDD869A8245B3B791BC863DA36069"/>
  </w:style>
  <w:style w:type="paragraph" w:customStyle="1" w:styleId="9D8CD5792A8945998D4075D646802E21">
    <w:name w:val="9D8CD5792A8945998D4075D646802E21"/>
  </w:style>
  <w:style w:type="paragraph" w:customStyle="1" w:styleId="0FB7A5DE56434608924C8420D1CA2E0B">
    <w:name w:val="0FB7A5DE56434608924C8420D1CA2E0B"/>
  </w:style>
  <w:style w:type="paragraph" w:customStyle="1" w:styleId="4E27C4EECC224074A9014A8F3EC9574C">
    <w:name w:val="4E27C4EECC224074A9014A8F3EC9574C"/>
  </w:style>
  <w:style w:type="paragraph" w:customStyle="1" w:styleId="BA90D666E11C42C5B8DACD8F46E2751F">
    <w:name w:val="BA90D666E11C42C5B8DACD8F46E2751F"/>
  </w:style>
  <w:style w:type="paragraph" w:customStyle="1" w:styleId="369F4DCD661A4C5AABB84467883CF9CB">
    <w:name w:val="369F4DCD661A4C5AABB84467883CF9CB"/>
  </w:style>
  <w:style w:type="paragraph" w:customStyle="1" w:styleId="16F16539AEA748A3902C2AF4A5254AFD">
    <w:name w:val="16F16539AEA748A3902C2AF4A5254AFD"/>
  </w:style>
  <w:style w:type="paragraph" w:customStyle="1" w:styleId="9C46D9037CE64D908576D44C354E1C7E">
    <w:name w:val="9C46D9037CE64D908576D44C354E1C7E"/>
  </w:style>
  <w:style w:type="paragraph" w:customStyle="1" w:styleId="4E7BBA39ABCD40729E92C29BFCEB24D5">
    <w:name w:val="4E7BBA39ABCD40729E92C29BFCEB24D5"/>
  </w:style>
  <w:style w:type="paragraph" w:customStyle="1" w:styleId="9BF3E4B3FB064DDA89E7477145E2B940">
    <w:name w:val="9BF3E4B3FB064DDA89E7477145E2B940"/>
  </w:style>
  <w:style w:type="paragraph" w:customStyle="1" w:styleId="5ACB6FECFA9A4AF09767500031C0DD6D">
    <w:name w:val="5ACB6FECFA9A4AF09767500031C0DD6D"/>
  </w:style>
  <w:style w:type="paragraph" w:customStyle="1" w:styleId="B75B2D1212CC4B9C8A87EE23A69D0576">
    <w:name w:val="B75B2D1212CC4B9C8A87EE23A69D0576"/>
  </w:style>
  <w:style w:type="paragraph" w:customStyle="1" w:styleId="18DC46BF246741EF97DBF8E8CA63E444">
    <w:name w:val="18DC46BF246741EF97DBF8E8CA63E444"/>
  </w:style>
  <w:style w:type="paragraph" w:customStyle="1" w:styleId="4419371769AB4177A9E83FB6A2352500">
    <w:name w:val="4419371769AB4177A9E83FB6A2352500"/>
  </w:style>
  <w:style w:type="paragraph" w:customStyle="1" w:styleId="E34336B59D6F4DB3B756DBFEB61FCD2E">
    <w:name w:val="E34336B59D6F4DB3B756DBFEB61FCD2E"/>
  </w:style>
  <w:style w:type="paragraph" w:customStyle="1" w:styleId="7326C879A0064861B8E44B7DEB812C0F">
    <w:name w:val="7326C879A0064861B8E44B7DEB812C0F"/>
  </w:style>
  <w:style w:type="paragraph" w:customStyle="1" w:styleId="14B9C50B5B694FDB871C74E5059BCDDB">
    <w:name w:val="14B9C50B5B694FDB871C74E5059BCDDB"/>
  </w:style>
  <w:style w:type="paragraph" w:customStyle="1" w:styleId="E2D7247D8AB0404984C49BFA120505F5">
    <w:name w:val="E2D7247D8AB0404984C49BFA120505F5"/>
  </w:style>
  <w:style w:type="paragraph" w:customStyle="1" w:styleId="543407B8A02247DB8C14016966797AA0">
    <w:name w:val="543407B8A02247DB8C14016966797AA0"/>
  </w:style>
  <w:style w:type="paragraph" w:customStyle="1" w:styleId="360D5206C7DA4C659DE13270D93A6FA4">
    <w:name w:val="360D5206C7DA4C659DE13270D93A6FA4"/>
  </w:style>
  <w:style w:type="paragraph" w:customStyle="1" w:styleId="BB3F9F121A2940659D10972BE8AE8E2D">
    <w:name w:val="BB3F9F121A2940659D10972BE8AE8E2D"/>
  </w:style>
  <w:style w:type="paragraph" w:customStyle="1" w:styleId="57F27ED115964CE5947822E4698D10AB">
    <w:name w:val="57F27ED115964CE5947822E4698D10AB"/>
  </w:style>
  <w:style w:type="paragraph" w:customStyle="1" w:styleId="9FA3120FC7C84EDC9F5184B1C0DC9319">
    <w:name w:val="9FA3120FC7C84EDC9F5184B1C0DC9319"/>
  </w:style>
  <w:style w:type="paragraph" w:customStyle="1" w:styleId="B54A09642548421FA325C0B84220ECAF">
    <w:name w:val="B54A09642548421FA325C0B84220ECAF"/>
  </w:style>
  <w:style w:type="paragraph" w:customStyle="1" w:styleId="B648DF58E8AF4675BCDF7B0184869819">
    <w:name w:val="B648DF58E8AF4675BCDF7B0184869819"/>
  </w:style>
  <w:style w:type="paragraph" w:customStyle="1" w:styleId="0CB1E5A4A8C441C0BDF682CD93BE0603">
    <w:name w:val="0CB1E5A4A8C441C0BDF682CD93BE0603"/>
  </w:style>
  <w:style w:type="paragraph" w:customStyle="1" w:styleId="EE3DD73CAF5C40C9B05AA1CE8E73A334">
    <w:name w:val="EE3DD73CAF5C40C9B05AA1CE8E73A334"/>
  </w:style>
  <w:style w:type="paragraph" w:customStyle="1" w:styleId="CD1F147330BF474F9C7F280F4790753D">
    <w:name w:val="CD1F147330BF474F9C7F280F4790753D"/>
  </w:style>
  <w:style w:type="paragraph" w:customStyle="1" w:styleId="691DEEBFF3234648A10C8A5A5EEE62CF">
    <w:name w:val="691DEEBFF3234648A10C8A5A5EEE62CF"/>
  </w:style>
  <w:style w:type="paragraph" w:customStyle="1" w:styleId="D41FA78CE7464BEABDCE2B8DE768EB8A">
    <w:name w:val="D41FA78CE7464BEABDCE2B8DE768EB8A"/>
  </w:style>
  <w:style w:type="paragraph" w:customStyle="1" w:styleId="2E3456F03A9B4FDFA58834387920191D">
    <w:name w:val="2E3456F03A9B4FDFA58834387920191D"/>
  </w:style>
  <w:style w:type="paragraph" w:customStyle="1" w:styleId="5CD5E5263C2B4ACA849F1E140989BF63">
    <w:name w:val="5CD5E5263C2B4ACA849F1E140989BF63"/>
  </w:style>
  <w:style w:type="paragraph" w:customStyle="1" w:styleId="D81C05AE7CEE40C1A0E349EEB510937E">
    <w:name w:val="D81C05AE7CEE40C1A0E349EEB510937E"/>
  </w:style>
  <w:style w:type="paragraph" w:customStyle="1" w:styleId="319E5CB43FCF48DCBC4C844517907094">
    <w:name w:val="319E5CB43FCF48DCBC4C844517907094"/>
  </w:style>
  <w:style w:type="paragraph" w:customStyle="1" w:styleId="CD8CBFD7483A457B8FF4AF1038524A8A">
    <w:name w:val="CD8CBFD7483A457B8FF4AF1038524A8A"/>
  </w:style>
  <w:style w:type="paragraph" w:customStyle="1" w:styleId="BE6F8E0D6F7D49C2BBB163A140F672CC">
    <w:name w:val="BE6F8E0D6F7D49C2BBB163A140F672CC"/>
  </w:style>
  <w:style w:type="paragraph" w:customStyle="1" w:styleId="3C553BF2B52040B7BA3C9999C9AB3980">
    <w:name w:val="3C553BF2B52040B7BA3C9999C9AB3980"/>
  </w:style>
  <w:style w:type="paragraph" w:customStyle="1" w:styleId="F0617D197AA3430C99030A005E6AD41E">
    <w:name w:val="F0617D197AA3430C99030A005E6AD41E"/>
  </w:style>
  <w:style w:type="paragraph" w:customStyle="1" w:styleId="B6313D5E088A45EE82784925761D3DFA">
    <w:name w:val="B6313D5E088A45EE82784925761D3DFA"/>
  </w:style>
  <w:style w:type="paragraph" w:customStyle="1" w:styleId="EE7608D7C496406F923FF4AA1A56CE84">
    <w:name w:val="EE7608D7C496406F923FF4AA1A56CE84"/>
  </w:style>
  <w:style w:type="paragraph" w:customStyle="1" w:styleId="A5FA3986B1304AEBAF305B968BEAB12F">
    <w:name w:val="A5FA3986B1304AEBAF305B968BEAB12F"/>
  </w:style>
  <w:style w:type="paragraph" w:customStyle="1" w:styleId="DE741C7DF10C4D499F918FF6804681C6">
    <w:name w:val="DE741C7DF10C4D499F918FF6804681C6"/>
  </w:style>
  <w:style w:type="paragraph" w:customStyle="1" w:styleId="B232295D93E5462DAD5E1A606FB9834B">
    <w:name w:val="B232295D93E5462DAD5E1A606FB9834B"/>
  </w:style>
  <w:style w:type="paragraph" w:customStyle="1" w:styleId="1B638FEB4EB9450AB3063CF19B5E2C28">
    <w:name w:val="1B638FEB4EB9450AB3063CF19B5E2C28"/>
  </w:style>
  <w:style w:type="paragraph" w:customStyle="1" w:styleId="D337FD41603C449092FEDF08B559700A">
    <w:name w:val="D337FD41603C449092FEDF08B559700A"/>
  </w:style>
  <w:style w:type="paragraph" w:customStyle="1" w:styleId="799C09F957344CF3AB0E738F191E00F9">
    <w:name w:val="799C09F957344CF3AB0E738F191E00F9"/>
  </w:style>
  <w:style w:type="paragraph" w:customStyle="1" w:styleId="F5B3DBDE9AB243CA9D4730D47273EC90">
    <w:name w:val="F5B3DBDE9AB243CA9D4730D47273EC90"/>
  </w:style>
  <w:style w:type="paragraph" w:customStyle="1" w:styleId="220DC2C5B9E14937BBF5EFF42CE84776">
    <w:name w:val="220DC2C5B9E14937BBF5EFF42CE84776"/>
  </w:style>
  <w:style w:type="paragraph" w:customStyle="1" w:styleId="E0BAC43960DA4092B094C67D60FA7C62">
    <w:name w:val="E0BAC43960DA4092B094C67D60FA7C62"/>
  </w:style>
  <w:style w:type="paragraph" w:customStyle="1" w:styleId="8DE3802ACE7B4F92B1FAB9A2030DBBF0">
    <w:name w:val="8DE3802ACE7B4F92B1FAB9A2030DBBF0"/>
  </w:style>
  <w:style w:type="paragraph" w:customStyle="1" w:styleId="18432ED0EC5E45BBA127CDD92FF23A8B">
    <w:name w:val="18432ED0EC5E45BBA127CDD92FF23A8B"/>
  </w:style>
  <w:style w:type="paragraph" w:customStyle="1" w:styleId="03811EB08C704B5CA20ADA08BA2F6FDF">
    <w:name w:val="03811EB08C704B5CA20ADA08BA2F6FDF"/>
  </w:style>
  <w:style w:type="paragraph" w:customStyle="1" w:styleId="EC18E55F0C5D4B14A9BF8CAB85019B4A">
    <w:name w:val="EC18E55F0C5D4B14A9BF8CAB85019B4A"/>
  </w:style>
  <w:style w:type="paragraph" w:customStyle="1" w:styleId="87E80270D595489EB4A7118F5FDA35E9">
    <w:name w:val="87E80270D595489EB4A7118F5FDA35E9"/>
  </w:style>
  <w:style w:type="paragraph" w:customStyle="1" w:styleId="F2D6F7907AA245BB922C29CC3F90A903">
    <w:name w:val="F2D6F7907AA245BB922C29CC3F90A903"/>
  </w:style>
  <w:style w:type="paragraph" w:customStyle="1" w:styleId="78CE2B34D1C04918AFC95E8A541B46FF">
    <w:name w:val="78CE2B34D1C04918AFC95E8A541B46FF"/>
  </w:style>
  <w:style w:type="paragraph" w:customStyle="1" w:styleId="B87CBA2523A748B7A62CC2E6FE9E495E">
    <w:name w:val="B87CBA2523A748B7A62CC2E6FE9E495E"/>
  </w:style>
  <w:style w:type="paragraph" w:customStyle="1" w:styleId="EF509C77D9BD46DA863E4FE7293E9030">
    <w:name w:val="EF509C77D9BD46DA863E4FE7293E9030"/>
  </w:style>
  <w:style w:type="paragraph" w:customStyle="1" w:styleId="AC7A03553DA84AC68E3BA1E3C14527D5">
    <w:name w:val="AC7A03553DA84AC68E3BA1E3C14527D5"/>
  </w:style>
  <w:style w:type="paragraph" w:customStyle="1" w:styleId="2F0A6BCEADFE413A9923C3BE35F56995">
    <w:name w:val="2F0A6BCEADFE413A9923C3BE35F56995"/>
  </w:style>
  <w:style w:type="paragraph" w:customStyle="1" w:styleId="ED320E1BC7CF457AB730EFE194308ACC">
    <w:name w:val="ED320E1BC7CF457AB730EFE194308ACC"/>
  </w:style>
  <w:style w:type="paragraph" w:customStyle="1" w:styleId="5E285ABF7A98487DB0243D4197FAE8A6">
    <w:name w:val="5E285ABF7A98487DB0243D4197FAE8A6"/>
  </w:style>
  <w:style w:type="paragraph" w:customStyle="1" w:styleId="7A6CD8A8ECCA48F6978528704A6B9794">
    <w:name w:val="7A6CD8A8ECCA48F6978528704A6B9794"/>
  </w:style>
  <w:style w:type="paragraph" w:customStyle="1" w:styleId="48414441F45F4D01B0B9A8C505E1B162">
    <w:name w:val="48414441F45F4D01B0B9A8C505E1B162"/>
  </w:style>
  <w:style w:type="paragraph" w:customStyle="1" w:styleId="161FC4A626004AB2B4138D1318179B43">
    <w:name w:val="161FC4A626004AB2B4138D1318179B43"/>
  </w:style>
  <w:style w:type="paragraph" w:customStyle="1" w:styleId="39A1854AD4D44751B0472C10C9697E44">
    <w:name w:val="39A1854AD4D44751B0472C10C9697E44"/>
  </w:style>
  <w:style w:type="paragraph" w:customStyle="1" w:styleId="393F671EB8394F5A88B8174D8F428B43">
    <w:name w:val="393F671EB8394F5A88B8174D8F428B43"/>
  </w:style>
  <w:style w:type="paragraph" w:customStyle="1" w:styleId="08FFB7288D084BB0B073F72827D0EBEC">
    <w:name w:val="08FFB7288D084BB0B073F72827D0EBEC"/>
  </w:style>
  <w:style w:type="paragraph" w:customStyle="1" w:styleId="A6BFF93DF3C34E65B63F765BA4D67432">
    <w:name w:val="A6BFF93DF3C34E65B63F765BA4D67432"/>
  </w:style>
  <w:style w:type="paragraph" w:customStyle="1" w:styleId="57C9C9FFD992423AB413B5496038B49F">
    <w:name w:val="57C9C9FFD992423AB413B5496038B49F"/>
  </w:style>
  <w:style w:type="paragraph" w:customStyle="1" w:styleId="9D8F761944854083B1E54D9A8D33E8D7">
    <w:name w:val="9D8F761944854083B1E54D9A8D33E8D7"/>
  </w:style>
  <w:style w:type="paragraph" w:customStyle="1" w:styleId="17E8FAE3233E462199364FA1CA5BC568">
    <w:name w:val="17E8FAE3233E462199364FA1CA5BC568"/>
  </w:style>
  <w:style w:type="paragraph" w:customStyle="1" w:styleId="1FAA52F84AAC4F5F8E77F7ABC12DB5FC">
    <w:name w:val="1FAA52F84AAC4F5F8E77F7ABC12DB5FC"/>
  </w:style>
  <w:style w:type="paragraph" w:customStyle="1" w:styleId="EA549058C099462D9CD91115C15D101D">
    <w:name w:val="EA549058C099462D9CD91115C15D101D"/>
  </w:style>
  <w:style w:type="paragraph" w:customStyle="1" w:styleId="ED47A33126494D8E822F2809E3B04514">
    <w:name w:val="ED47A33126494D8E822F2809E3B04514"/>
  </w:style>
  <w:style w:type="paragraph" w:customStyle="1" w:styleId="C99868AE5DAE4391BEEDBC19A5E85A42">
    <w:name w:val="C99868AE5DAE4391BEEDBC19A5E85A42"/>
  </w:style>
  <w:style w:type="paragraph" w:customStyle="1" w:styleId="0CFBDD2FDC334A7D92CC59A2DBB878D3">
    <w:name w:val="0CFBDD2FDC334A7D92CC59A2DBB878D3"/>
  </w:style>
  <w:style w:type="paragraph" w:customStyle="1" w:styleId="3B08B136B503488E8874983B7682E789">
    <w:name w:val="3B08B136B503488E8874983B7682E789"/>
  </w:style>
  <w:style w:type="paragraph" w:customStyle="1" w:styleId="16C7617BFE55409BAEFB9A6B5BA0F2EE">
    <w:name w:val="16C7617BFE55409BAEFB9A6B5BA0F2EE"/>
  </w:style>
  <w:style w:type="paragraph" w:customStyle="1" w:styleId="C03226991CFA4F7DB55D5449B992C792">
    <w:name w:val="C03226991CFA4F7DB55D5449B992C792"/>
  </w:style>
  <w:style w:type="paragraph" w:customStyle="1" w:styleId="DE3762C5BDBA4BA19766F54AE06A1790">
    <w:name w:val="DE3762C5BDBA4BA19766F54AE06A1790"/>
  </w:style>
  <w:style w:type="paragraph" w:customStyle="1" w:styleId="6B94431C0567411CA251DE1C0AA6692A">
    <w:name w:val="6B94431C0567411CA251DE1C0AA6692A"/>
  </w:style>
  <w:style w:type="paragraph" w:customStyle="1" w:styleId="C03198C64D864F6EA24A480B3508D8BE">
    <w:name w:val="C03198C64D864F6EA24A480B3508D8BE"/>
  </w:style>
  <w:style w:type="paragraph" w:customStyle="1" w:styleId="BB618307A33B4BE5930571F94A0C8A38">
    <w:name w:val="BB618307A33B4BE5930571F94A0C8A38"/>
  </w:style>
  <w:style w:type="paragraph" w:customStyle="1" w:styleId="61B09A2FD7954E2AB8984806B1806454">
    <w:name w:val="61B09A2FD7954E2AB8984806B1806454"/>
  </w:style>
  <w:style w:type="paragraph" w:customStyle="1" w:styleId="CC51E4BECEF6488A9075EF94DAA3A294">
    <w:name w:val="CC51E4BECEF6488A9075EF94DAA3A294"/>
  </w:style>
  <w:style w:type="paragraph" w:customStyle="1" w:styleId="6C713DCA99F843FBA1AD6AF4A0007D13">
    <w:name w:val="6C713DCA99F843FBA1AD6AF4A0007D13"/>
  </w:style>
  <w:style w:type="paragraph" w:customStyle="1" w:styleId="9FB8E496935249219E5FEBEB93AC4D45">
    <w:name w:val="9FB8E496935249219E5FEBEB93AC4D45"/>
  </w:style>
  <w:style w:type="paragraph" w:customStyle="1" w:styleId="CAE697F2D3174CFCAC2C3FDD826BE34D">
    <w:name w:val="CAE697F2D3174CFCAC2C3FDD826BE34D"/>
  </w:style>
  <w:style w:type="paragraph" w:customStyle="1" w:styleId="7352D56F5F37455A968D37D3B0F880B2">
    <w:name w:val="7352D56F5F37455A968D37D3B0F880B2"/>
  </w:style>
  <w:style w:type="paragraph" w:customStyle="1" w:styleId="B6D436DF5EBA428EA6EAC6E5E81FEBEB">
    <w:name w:val="B6D436DF5EBA428EA6EAC6E5E81FEBEB"/>
  </w:style>
  <w:style w:type="paragraph" w:customStyle="1" w:styleId="225E28EFEE304425A9EDB083F5D52D9A">
    <w:name w:val="225E28EFEE304425A9EDB083F5D52D9A"/>
  </w:style>
  <w:style w:type="paragraph" w:customStyle="1" w:styleId="420BB79C4DB34A0184B54CD6A9182329">
    <w:name w:val="420BB79C4DB34A0184B54CD6A9182329"/>
  </w:style>
  <w:style w:type="paragraph" w:customStyle="1" w:styleId="C8B46ECE064545369FAA114D5596D3D0">
    <w:name w:val="C8B46ECE064545369FAA114D5596D3D0"/>
  </w:style>
  <w:style w:type="paragraph" w:customStyle="1" w:styleId="195EE1FF64CF491486D268E1F9AB5EF9">
    <w:name w:val="195EE1FF64CF491486D268E1F9AB5EF9"/>
  </w:style>
  <w:style w:type="paragraph" w:customStyle="1" w:styleId="C3946990448D416F8FCD48F0586F8A3A">
    <w:name w:val="C3946990448D416F8FCD48F0586F8A3A"/>
  </w:style>
  <w:style w:type="paragraph" w:customStyle="1" w:styleId="558895735FA8423997A3D4FDA8D09E97">
    <w:name w:val="558895735FA8423997A3D4FDA8D09E97"/>
  </w:style>
  <w:style w:type="paragraph" w:customStyle="1" w:styleId="5B08ECE63B7B46D1A8DC88E1CEC752B1">
    <w:name w:val="5B08ECE63B7B46D1A8DC88E1CEC752B1"/>
  </w:style>
  <w:style w:type="paragraph" w:customStyle="1" w:styleId="0A6945BC25A1416DAB55F10F1C875C0B">
    <w:name w:val="0A6945BC25A1416DAB55F10F1C875C0B"/>
  </w:style>
  <w:style w:type="paragraph" w:customStyle="1" w:styleId="41F7AACC6E5B4DCFAF8C898D962144FD">
    <w:name w:val="41F7AACC6E5B4DCFAF8C898D962144FD"/>
  </w:style>
  <w:style w:type="paragraph" w:customStyle="1" w:styleId="A0E8DB1CB9F4466EB62E8A60F8D51256">
    <w:name w:val="A0E8DB1CB9F4466EB62E8A60F8D51256"/>
  </w:style>
  <w:style w:type="paragraph" w:customStyle="1" w:styleId="4ABCF07ED5934AEE94331EFE6EF42992">
    <w:name w:val="4ABCF07ED5934AEE94331EFE6EF42992"/>
  </w:style>
  <w:style w:type="paragraph" w:customStyle="1" w:styleId="FBAB8BED26B749D28B5E544A91F99DB7">
    <w:name w:val="FBAB8BED26B749D28B5E544A91F99DB7"/>
  </w:style>
  <w:style w:type="paragraph" w:customStyle="1" w:styleId="EE4BF47C1E824BF3B5B78F8FDF0E634E">
    <w:name w:val="EE4BF47C1E824BF3B5B78F8FDF0E634E"/>
  </w:style>
  <w:style w:type="paragraph" w:customStyle="1" w:styleId="160E0D43CF3A4A8191856F43B76FE887">
    <w:name w:val="160E0D43CF3A4A8191856F43B76FE887"/>
  </w:style>
  <w:style w:type="paragraph" w:customStyle="1" w:styleId="11BC1D87A4514D3E87E26F5794BA00F1">
    <w:name w:val="11BC1D87A4514D3E87E26F5794BA00F1"/>
  </w:style>
  <w:style w:type="paragraph" w:customStyle="1" w:styleId="027388BDC3274F46BA0B9F861C845815">
    <w:name w:val="027388BDC3274F46BA0B9F861C845815"/>
  </w:style>
  <w:style w:type="paragraph" w:customStyle="1" w:styleId="14532DD3FD154646A7CDA7131A671CF9">
    <w:name w:val="14532DD3FD154646A7CDA7131A671CF9"/>
  </w:style>
  <w:style w:type="paragraph" w:customStyle="1" w:styleId="432A32A4B5F24D5F92A6EAB3695B199E">
    <w:name w:val="432A32A4B5F24D5F92A6EAB3695B199E"/>
  </w:style>
  <w:style w:type="paragraph" w:customStyle="1" w:styleId="414395D06DD140D49A38A1459F816611">
    <w:name w:val="414395D06DD140D49A38A1459F816611"/>
  </w:style>
  <w:style w:type="paragraph" w:customStyle="1" w:styleId="FB5431DD8E7D4588AB563116D7BD6C98">
    <w:name w:val="FB5431DD8E7D4588AB563116D7BD6C98"/>
  </w:style>
  <w:style w:type="paragraph" w:customStyle="1" w:styleId="3DC97A92AA194D69B40867413CFAEFC5">
    <w:name w:val="3DC97A92AA194D69B40867413CFAEFC5"/>
  </w:style>
  <w:style w:type="paragraph" w:customStyle="1" w:styleId="39ED606392A241ABB0B4B885B30358BE">
    <w:name w:val="39ED606392A241ABB0B4B885B30358BE"/>
  </w:style>
  <w:style w:type="paragraph" w:customStyle="1" w:styleId="EA3E9B35145E4A29A9AA5BBF26A9BBB0">
    <w:name w:val="EA3E9B35145E4A29A9AA5BBF26A9BBB0"/>
  </w:style>
  <w:style w:type="paragraph" w:customStyle="1" w:styleId="1D3D5919BC6A4155B7EA80506B0F3B83">
    <w:name w:val="1D3D5919BC6A4155B7EA80506B0F3B83"/>
  </w:style>
  <w:style w:type="paragraph" w:customStyle="1" w:styleId="D6B254F6A2654FD88BE72D0D218B1CD0">
    <w:name w:val="D6B254F6A2654FD88BE72D0D218B1CD0"/>
  </w:style>
  <w:style w:type="paragraph" w:customStyle="1" w:styleId="E0C93287B6D7435F827FE7ADB3D79DDF">
    <w:name w:val="E0C93287B6D7435F827FE7ADB3D79DDF"/>
  </w:style>
  <w:style w:type="paragraph" w:customStyle="1" w:styleId="25355C01757545B2819370EB103DFCB3">
    <w:name w:val="25355C01757545B2819370EB103DFCB3"/>
  </w:style>
  <w:style w:type="paragraph" w:customStyle="1" w:styleId="6700E63294D447E8A180D63A104F0212">
    <w:name w:val="6700E63294D447E8A180D63A104F0212"/>
  </w:style>
  <w:style w:type="paragraph" w:customStyle="1" w:styleId="16D7563B3BDF41638E57F32DC0C51A66">
    <w:name w:val="16D7563B3BDF41638E57F32DC0C51A66"/>
  </w:style>
  <w:style w:type="paragraph" w:customStyle="1" w:styleId="0FA9DD9A37D143BBA060B6EAB79DD75B">
    <w:name w:val="0FA9DD9A37D143BBA060B6EAB79DD75B"/>
  </w:style>
  <w:style w:type="paragraph" w:customStyle="1" w:styleId="9C1DCADD0DE94B3EAC4230D342D0DAA4">
    <w:name w:val="9C1DCADD0DE94B3EAC4230D342D0DAA4"/>
  </w:style>
  <w:style w:type="paragraph" w:customStyle="1" w:styleId="247DEB68799E42A3B134D8947A3E42B5">
    <w:name w:val="247DEB68799E42A3B134D8947A3E42B5"/>
  </w:style>
  <w:style w:type="paragraph" w:customStyle="1" w:styleId="9A9F9F7EB7E34EC88B32DE1AD5C35802">
    <w:name w:val="9A9F9F7EB7E34EC88B32DE1AD5C35802"/>
  </w:style>
  <w:style w:type="paragraph" w:customStyle="1" w:styleId="44BB2EF4A3594978AFDA6B5FD43AA21B">
    <w:name w:val="44BB2EF4A3594978AFDA6B5FD43AA21B"/>
  </w:style>
  <w:style w:type="paragraph" w:customStyle="1" w:styleId="5678A91C47754FBF888229B25B4F2881">
    <w:name w:val="5678A91C47754FBF888229B25B4F2881"/>
  </w:style>
  <w:style w:type="paragraph" w:customStyle="1" w:styleId="D5CECE5D423641EA976DE2C0C674A09D">
    <w:name w:val="D5CECE5D423641EA976DE2C0C674A09D"/>
  </w:style>
  <w:style w:type="paragraph" w:customStyle="1" w:styleId="F708FBAD58514FDB8E2704A13581A545">
    <w:name w:val="F708FBAD58514FDB8E2704A13581A545"/>
  </w:style>
  <w:style w:type="paragraph" w:customStyle="1" w:styleId="270BDE534A5B469CB3D3342A27E054DE">
    <w:name w:val="270BDE534A5B469CB3D3342A27E054DE"/>
  </w:style>
  <w:style w:type="paragraph" w:customStyle="1" w:styleId="1EEB677642324ADBA39DCEC7E2F9EDA8">
    <w:name w:val="1EEB677642324ADBA39DCEC7E2F9EDA8"/>
  </w:style>
  <w:style w:type="paragraph" w:customStyle="1" w:styleId="C43200A62203436A889ED0F11ABF8206">
    <w:name w:val="C43200A62203436A889ED0F11ABF8206"/>
  </w:style>
  <w:style w:type="paragraph" w:customStyle="1" w:styleId="65DC6B7541824F16A046299942FFA099">
    <w:name w:val="65DC6B7541824F16A046299942FFA099"/>
  </w:style>
  <w:style w:type="paragraph" w:customStyle="1" w:styleId="FDF2BD1D41564862AE4E52114AAF3C99">
    <w:name w:val="FDF2BD1D41564862AE4E52114AAF3C99"/>
  </w:style>
  <w:style w:type="paragraph" w:customStyle="1" w:styleId="B968D5A76FD7481988805AE43F7F17F4">
    <w:name w:val="B968D5A76FD7481988805AE43F7F17F4"/>
  </w:style>
  <w:style w:type="paragraph" w:customStyle="1" w:styleId="2BE73B9F5C414EAEB2A06874A1077346">
    <w:name w:val="2BE73B9F5C414EAEB2A06874A1077346"/>
  </w:style>
  <w:style w:type="paragraph" w:customStyle="1" w:styleId="8E97BA25CA094205A146FFED61857A3D">
    <w:name w:val="8E97BA25CA094205A146FFED61857A3D"/>
  </w:style>
  <w:style w:type="paragraph" w:customStyle="1" w:styleId="9436F740E0E040A29730202A5CE91624">
    <w:name w:val="9436F740E0E040A29730202A5CE91624"/>
  </w:style>
  <w:style w:type="paragraph" w:customStyle="1" w:styleId="DA7D44476CE34DE0882DEED4BCCE2B53">
    <w:name w:val="DA7D44476CE34DE0882DEED4BCCE2B53"/>
  </w:style>
  <w:style w:type="paragraph" w:customStyle="1" w:styleId="88D3872165914968AEE289E68A8945C8">
    <w:name w:val="88D3872165914968AEE289E68A8945C8"/>
  </w:style>
  <w:style w:type="paragraph" w:customStyle="1" w:styleId="613D8FE34CF44E31B750C3C056F3BD8A">
    <w:name w:val="613D8FE34CF44E31B750C3C056F3BD8A"/>
  </w:style>
  <w:style w:type="paragraph" w:customStyle="1" w:styleId="604AF1D9AFA9462AB28D8B16D2865B20">
    <w:name w:val="604AF1D9AFA9462AB28D8B16D2865B20"/>
  </w:style>
  <w:style w:type="paragraph" w:customStyle="1" w:styleId="CA3A7775306A4111942D7B6A91109DB9">
    <w:name w:val="CA3A7775306A4111942D7B6A91109DB9"/>
  </w:style>
  <w:style w:type="paragraph" w:customStyle="1" w:styleId="CBE817F6D11C4881AC234A04FD26E2A6">
    <w:name w:val="CBE817F6D11C4881AC234A04FD26E2A6"/>
  </w:style>
  <w:style w:type="paragraph" w:customStyle="1" w:styleId="AB2B8B7AA76B4A45869DC00A2A00F0E1">
    <w:name w:val="AB2B8B7AA76B4A45869DC00A2A00F0E1"/>
  </w:style>
  <w:style w:type="paragraph" w:customStyle="1" w:styleId="20327714B7F341E7B7846D2D06BDD9BE">
    <w:name w:val="20327714B7F341E7B7846D2D06BDD9BE"/>
  </w:style>
  <w:style w:type="paragraph" w:customStyle="1" w:styleId="1FB6C628EDC84E31BAFCAD02631979BB">
    <w:name w:val="1FB6C628EDC84E31BAFCAD02631979BB"/>
  </w:style>
  <w:style w:type="paragraph" w:customStyle="1" w:styleId="B4B68219722F4E66B689E607491E73E5">
    <w:name w:val="B4B68219722F4E66B689E607491E73E5"/>
  </w:style>
  <w:style w:type="paragraph" w:customStyle="1" w:styleId="716C022E65DA4B1FA6136B8A8CBE3AFC">
    <w:name w:val="716C022E65DA4B1FA6136B8A8CBE3AFC"/>
  </w:style>
  <w:style w:type="paragraph" w:customStyle="1" w:styleId="642E07F28FE04BAB9699F0801E6B5BA1">
    <w:name w:val="642E07F28FE04BAB9699F0801E6B5BA1"/>
  </w:style>
  <w:style w:type="paragraph" w:customStyle="1" w:styleId="B0748A03429F472DAE8982EFC5076333">
    <w:name w:val="B0748A03429F472DAE8982EFC5076333"/>
  </w:style>
  <w:style w:type="paragraph" w:customStyle="1" w:styleId="330029DD1891418B8D964C8F8BCEB634">
    <w:name w:val="330029DD1891418B8D964C8F8BCEB634"/>
  </w:style>
  <w:style w:type="paragraph" w:customStyle="1" w:styleId="D2234647307C49A4A6AAC470BEBC5D4A">
    <w:name w:val="D2234647307C49A4A6AAC470BEBC5D4A"/>
  </w:style>
  <w:style w:type="paragraph" w:customStyle="1" w:styleId="881557521E754CF6BF132A8FC8A71805">
    <w:name w:val="881557521E754CF6BF132A8FC8A71805"/>
  </w:style>
  <w:style w:type="paragraph" w:customStyle="1" w:styleId="4E30EBD938DC40E299AE79A74D4A485A">
    <w:name w:val="4E30EBD938DC40E299AE79A74D4A485A"/>
  </w:style>
  <w:style w:type="paragraph" w:customStyle="1" w:styleId="1142DF5DB0F74F41A19AA4BDF8DC5EE7">
    <w:name w:val="1142DF5DB0F74F41A19AA4BDF8DC5EE7"/>
  </w:style>
  <w:style w:type="paragraph" w:customStyle="1" w:styleId="51D10B7AD07249F48E5A00BE2E95254A">
    <w:name w:val="51D10B7AD07249F48E5A00BE2E95254A"/>
  </w:style>
  <w:style w:type="paragraph" w:customStyle="1" w:styleId="FE20AC41936D4DCBA68387CDB10EEF9B">
    <w:name w:val="FE20AC41936D4DCBA68387CDB10EEF9B"/>
  </w:style>
  <w:style w:type="paragraph" w:customStyle="1" w:styleId="A86D704C7A9B43EAAB3DC375DAF14C82">
    <w:name w:val="A86D704C7A9B43EAAB3DC375DAF14C82"/>
  </w:style>
  <w:style w:type="paragraph" w:customStyle="1" w:styleId="160DE03C00AA4FD98E68EB26AE16B8A8">
    <w:name w:val="160DE03C00AA4FD98E68EB26AE16B8A8"/>
  </w:style>
  <w:style w:type="paragraph" w:customStyle="1" w:styleId="FC3D3435CA334FDEA91326C31BB3C8B6">
    <w:name w:val="FC3D3435CA334FDEA91326C31BB3C8B6"/>
  </w:style>
  <w:style w:type="paragraph" w:customStyle="1" w:styleId="804873D4D90B450B85B08DB356915350">
    <w:name w:val="804873D4D90B450B85B08DB356915350"/>
  </w:style>
  <w:style w:type="paragraph" w:customStyle="1" w:styleId="A1A7CE6D63D74B43A35F0D5C5233ED94">
    <w:name w:val="A1A7CE6D63D74B43A35F0D5C5233ED94"/>
  </w:style>
  <w:style w:type="paragraph" w:customStyle="1" w:styleId="6D362B56736642EABFCD20BF55470429">
    <w:name w:val="6D362B56736642EABFCD20BF55470429"/>
  </w:style>
  <w:style w:type="paragraph" w:customStyle="1" w:styleId="847C2A3B0AF14970BDB585779C83C640">
    <w:name w:val="847C2A3B0AF14970BDB585779C83C640"/>
  </w:style>
  <w:style w:type="paragraph" w:customStyle="1" w:styleId="79695C17DB7D4C86B7A5CD63D3C82321">
    <w:name w:val="79695C17DB7D4C86B7A5CD63D3C82321"/>
  </w:style>
  <w:style w:type="paragraph" w:customStyle="1" w:styleId="1A2ADB09073042889C831C46F0777DC3">
    <w:name w:val="1A2ADB09073042889C831C46F0777DC3"/>
  </w:style>
  <w:style w:type="paragraph" w:customStyle="1" w:styleId="201CB20E5A88484EA1AFDA2ECCB82711">
    <w:name w:val="201CB20E5A88484EA1AFDA2ECCB82711"/>
  </w:style>
  <w:style w:type="paragraph" w:customStyle="1" w:styleId="0495B06AEDA84A68BE9EAC4B848829C2">
    <w:name w:val="0495B06AEDA84A68BE9EAC4B848829C2"/>
  </w:style>
  <w:style w:type="paragraph" w:customStyle="1" w:styleId="A6F8C68EB44248599BA76E8310D706DB">
    <w:name w:val="A6F8C68EB44248599BA76E8310D706DB"/>
  </w:style>
  <w:style w:type="paragraph" w:customStyle="1" w:styleId="37DE954B6820489199B453FBA2457B5E">
    <w:name w:val="37DE954B6820489199B453FBA2457B5E"/>
  </w:style>
  <w:style w:type="paragraph" w:customStyle="1" w:styleId="6030E3442C4149E9B7351F0A0031D994">
    <w:name w:val="6030E3442C4149E9B7351F0A0031D994"/>
  </w:style>
  <w:style w:type="paragraph" w:customStyle="1" w:styleId="66A3C6274A744D108D28A32F1F16C368">
    <w:name w:val="66A3C6274A744D108D28A32F1F16C368"/>
  </w:style>
  <w:style w:type="paragraph" w:customStyle="1" w:styleId="36436E8F225B493B9026293E8FFA0D6C">
    <w:name w:val="36436E8F225B493B9026293E8FFA0D6C"/>
  </w:style>
  <w:style w:type="paragraph" w:customStyle="1" w:styleId="AAB2F86BB6A94BB58E302E24F6509290">
    <w:name w:val="AAB2F86BB6A94BB58E302E24F6509290"/>
  </w:style>
  <w:style w:type="paragraph" w:customStyle="1" w:styleId="8C9FC85CF7A34653A0084D72ED4ECE9A">
    <w:name w:val="8C9FC85CF7A34653A0084D72ED4ECE9A"/>
  </w:style>
  <w:style w:type="paragraph" w:customStyle="1" w:styleId="434897D9E96C47B1818DDE4388B3E8B9">
    <w:name w:val="434897D9E96C47B1818DDE4388B3E8B9"/>
  </w:style>
  <w:style w:type="paragraph" w:customStyle="1" w:styleId="2AD7FEAF5A1842558A9BE8EDB82A4611">
    <w:name w:val="2AD7FEAF5A1842558A9BE8EDB82A4611"/>
  </w:style>
  <w:style w:type="paragraph" w:customStyle="1" w:styleId="A7BC4A67CEA0482BBE85EFBF65336F32">
    <w:name w:val="A7BC4A67CEA0482BBE85EFBF65336F32"/>
  </w:style>
  <w:style w:type="paragraph" w:customStyle="1" w:styleId="963ABC9C0D074C06A87EF3EE4C3304CE">
    <w:name w:val="963ABC9C0D074C06A87EF3EE4C3304CE"/>
  </w:style>
  <w:style w:type="paragraph" w:customStyle="1" w:styleId="B58AB5D6EA9745E0A1C3A3E49F976D00">
    <w:name w:val="B58AB5D6EA9745E0A1C3A3E49F976D00"/>
  </w:style>
  <w:style w:type="paragraph" w:customStyle="1" w:styleId="10C7961AF94D4DAF8597BD9D11614030">
    <w:name w:val="10C7961AF94D4DAF8597BD9D11614030"/>
  </w:style>
  <w:style w:type="paragraph" w:customStyle="1" w:styleId="4C3A653E5B854E45B9C80501FD222970">
    <w:name w:val="4C3A653E5B854E45B9C80501FD222970"/>
  </w:style>
  <w:style w:type="paragraph" w:customStyle="1" w:styleId="A5B9E4E8362544DF87435B62F59E2F26">
    <w:name w:val="A5B9E4E8362544DF87435B62F59E2F26"/>
  </w:style>
  <w:style w:type="paragraph" w:customStyle="1" w:styleId="DB37D8F89A6F483B9E42E9A8898E61DF">
    <w:name w:val="DB37D8F89A6F483B9E42E9A8898E61DF"/>
  </w:style>
  <w:style w:type="paragraph" w:customStyle="1" w:styleId="7EFAC254CDA04DEAAB9557A57B86AEFA">
    <w:name w:val="7EFAC254CDA04DEAAB9557A57B86AEFA"/>
  </w:style>
  <w:style w:type="paragraph" w:customStyle="1" w:styleId="C4CA891DCE6C4DC3BCDB6B79D35EBF67">
    <w:name w:val="C4CA891DCE6C4DC3BCDB6B79D35EBF67"/>
  </w:style>
  <w:style w:type="paragraph" w:customStyle="1" w:styleId="7E9DA4590D0E4BB5B8B6F5FD4772D9C0">
    <w:name w:val="7E9DA4590D0E4BB5B8B6F5FD4772D9C0"/>
  </w:style>
  <w:style w:type="paragraph" w:customStyle="1" w:styleId="4C8FC7627E844307A5702B78B052BB08">
    <w:name w:val="4C8FC7627E844307A5702B78B052BB08"/>
  </w:style>
  <w:style w:type="paragraph" w:customStyle="1" w:styleId="F3D5C81153664129A24C7C835E933FB9">
    <w:name w:val="F3D5C81153664129A24C7C835E933FB9"/>
  </w:style>
  <w:style w:type="paragraph" w:customStyle="1" w:styleId="EBE2E913A3EC46978233762FF0B7E50D">
    <w:name w:val="EBE2E913A3EC46978233762FF0B7E50D"/>
  </w:style>
  <w:style w:type="paragraph" w:customStyle="1" w:styleId="D0DCA60DDFD043B9A9B055B6E8D2410D">
    <w:name w:val="D0DCA60DDFD043B9A9B055B6E8D2410D"/>
  </w:style>
  <w:style w:type="paragraph" w:customStyle="1" w:styleId="B3879FDF174C4C13B3E70022C47ADB68">
    <w:name w:val="B3879FDF174C4C13B3E70022C47ADB68"/>
  </w:style>
  <w:style w:type="paragraph" w:customStyle="1" w:styleId="002883944BC348A19E93BEEC3C5ED109">
    <w:name w:val="002883944BC348A19E93BEEC3C5ED109"/>
  </w:style>
  <w:style w:type="paragraph" w:customStyle="1" w:styleId="1B5B32A9CE1943EFBBBD22432B5CE5D2">
    <w:name w:val="1B5B32A9CE1943EFBBBD22432B5CE5D2"/>
  </w:style>
  <w:style w:type="paragraph" w:customStyle="1" w:styleId="F5109131C31D4892B7329D43BFEBA578">
    <w:name w:val="F5109131C31D4892B7329D43BFEBA578"/>
  </w:style>
  <w:style w:type="paragraph" w:customStyle="1" w:styleId="BFC7B0208DB847D18E4CBF4B81EB3925">
    <w:name w:val="BFC7B0208DB847D18E4CBF4B81EB3925"/>
  </w:style>
  <w:style w:type="paragraph" w:customStyle="1" w:styleId="77188C6F55384945847D693D3DD18481">
    <w:name w:val="77188C6F55384945847D693D3DD18481"/>
  </w:style>
  <w:style w:type="paragraph" w:customStyle="1" w:styleId="626CA5E13C8F4A1DA421F603FAF18275">
    <w:name w:val="626CA5E13C8F4A1DA421F603FAF18275"/>
  </w:style>
  <w:style w:type="paragraph" w:customStyle="1" w:styleId="9914A904B01A43638D7907C00B73F591">
    <w:name w:val="9914A904B01A43638D7907C00B73F591"/>
  </w:style>
  <w:style w:type="paragraph" w:customStyle="1" w:styleId="BDC87F51A43F4CB4AA842F315E536276">
    <w:name w:val="BDC87F51A43F4CB4AA842F315E536276"/>
  </w:style>
  <w:style w:type="paragraph" w:customStyle="1" w:styleId="43C8A4F7BE09425F8B746283C19859D9">
    <w:name w:val="43C8A4F7BE09425F8B746283C19859D9"/>
  </w:style>
  <w:style w:type="paragraph" w:customStyle="1" w:styleId="A118E4B6A8B64915B8310B72F53B93CA">
    <w:name w:val="A118E4B6A8B64915B8310B72F53B93CA"/>
  </w:style>
  <w:style w:type="paragraph" w:customStyle="1" w:styleId="C8878C9E5AAB4634A29E584E8959F629">
    <w:name w:val="C8878C9E5AAB4634A29E584E8959F629"/>
  </w:style>
  <w:style w:type="paragraph" w:customStyle="1" w:styleId="CD81E1B058124B698B0C42DE392F9431">
    <w:name w:val="CD81E1B058124B698B0C42DE392F9431"/>
  </w:style>
  <w:style w:type="paragraph" w:customStyle="1" w:styleId="B8749A49065A4810A6687D1057F1B4D7">
    <w:name w:val="B8749A49065A4810A6687D1057F1B4D7"/>
  </w:style>
  <w:style w:type="paragraph" w:customStyle="1" w:styleId="EC20DF488E604EAAA96323139B829205">
    <w:name w:val="EC20DF488E604EAAA96323139B829205"/>
  </w:style>
  <w:style w:type="paragraph" w:customStyle="1" w:styleId="3C95F646A0A74A23880D9EA150D27B27">
    <w:name w:val="3C95F646A0A74A23880D9EA150D27B27"/>
  </w:style>
  <w:style w:type="paragraph" w:customStyle="1" w:styleId="2ECE412C33574868B3911689EA6CA384">
    <w:name w:val="2ECE412C33574868B3911689EA6CA384"/>
  </w:style>
  <w:style w:type="paragraph" w:customStyle="1" w:styleId="3CC1A00E67B9448EB88CFF4C94F9A88E">
    <w:name w:val="3CC1A00E67B9448EB88CFF4C94F9A88E"/>
  </w:style>
  <w:style w:type="paragraph" w:customStyle="1" w:styleId="75F494EEE7D04E41B1E9F1C48DE03CFC">
    <w:name w:val="75F494EEE7D04E41B1E9F1C48DE03CFC"/>
  </w:style>
  <w:style w:type="paragraph" w:customStyle="1" w:styleId="F61EEF4E6921478A9BA440919A932E78">
    <w:name w:val="F61EEF4E6921478A9BA440919A932E78"/>
  </w:style>
  <w:style w:type="paragraph" w:customStyle="1" w:styleId="CD0CAB525F954BA889489EA73C7E3D9F">
    <w:name w:val="CD0CAB525F954BA889489EA73C7E3D9F"/>
  </w:style>
  <w:style w:type="paragraph" w:customStyle="1" w:styleId="03B25B145EAF471B8B8D9F4272D95902">
    <w:name w:val="03B25B145EAF471B8B8D9F4272D95902"/>
  </w:style>
  <w:style w:type="paragraph" w:customStyle="1" w:styleId="DEA970B432A440D094B4D560BF034B59">
    <w:name w:val="DEA970B432A440D094B4D560BF034B59"/>
  </w:style>
  <w:style w:type="paragraph" w:customStyle="1" w:styleId="2C9927B60155404BBB6635B84E9E16B8">
    <w:name w:val="2C9927B60155404BBB6635B84E9E16B8"/>
  </w:style>
  <w:style w:type="paragraph" w:customStyle="1" w:styleId="5B059DC7A72348F8ADAE4C1FC1517D4E">
    <w:name w:val="5B059DC7A72348F8ADAE4C1FC1517D4E"/>
  </w:style>
  <w:style w:type="paragraph" w:customStyle="1" w:styleId="45A3E1CE482949E5A9A12902BB715F1E">
    <w:name w:val="45A3E1CE482949E5A9A12902BB715F1E"/>
  </w:style>
  <w:style w:type="paragraph" w:customStyle="1" w:styleId="2B3B4EB736204C0C8E21A345041635C5">
    <w:name w:val="2B3B4EB736204C0C8E21A345041635C5"/>
  </w:style>
  <w:style w:type="paragraph" w:customStyle="1" w:styleId="CB32688EF93D401EB091503DF1F01AC9">
    <w:name w:val="CB32688EF93D401EB091503DF1F01AC9"/>
  </w:style>
  <w:style w:type="paragraph" w:customStyle="1" w:styleId="0D6A409A9FD94F59BD42CBC2A2B9F807">
    <w:name w:val="0D6A409A9FD94F59BD42CBC2A2B9F807"/>
  </w:style>
  <w:style w:type="paragraph" w:customStyle="1" w:styleId="E75E1CF190D6488699725F182AC5E28F">
    <w:name w:val="E75E1CF190D6488699725F182AC5E28F"/>
  </w:style>
  <w:style w:type="paragraph" w:customStyle="1" w:styleId="9DB985DEEDDF40BAB7642DA5BE02E79F">
    <w:name w:val="9DB985DEEDDF40BAB7642DA5BE02E79F"/>
  </w:style>
  <w:style w:type="paragraph" w:customStyle="1" w:styleId="AF3C18908F984CBBBECD804493F03732">
    <w:name w:val="AF3C18908F984CBBBECD804493F03732"/>
  </w:style>
  <w:style w:type="paragraph" w:customStyle="1" w:styleId="4A0B189ADC944245A40AAC7ECFDEA9FD">
    <w:name w:val="4A0B189ADC944245A40AAC7ECFDEA9FD"/>
  </w:style>
  <w:style w:type="paragraph" w:customStyle="1" w:styleId="50FFB77D557B4808A6BCC161FC7E8A07">
    <w:name w:val="50FFB77D557B4808A6BCC161FC7E8A07"/>
  </w:style>
  <w:style w:type="paragraph" w:customStyle="1" w:styleId="9AD6200CE0794B73931C803B15A6AC1C">
    <w:name w:val="9AD6200CE0794B73931C803B15A6AC1C"/>
  </w:style>
  <w:style w:type="paragraph" w:customStyle="1" w:styleId="5C0846E4F2404CE8B8549D57E2731FAE">
    <w:name w:val="5C0846E4F2404CE8B8549D57E2731FAE"/>
  </w:style>
  <w:style w:type="paragraph" w:customStyle="1" w:styleId="702E11CEC91C4E70A582D31FA0098380">
    <w:name w:val="702E11CEC91C4E70A582D31FA0098380"/>
  </w:style>
  <w:style w:type="paragraph" w:customStyle="1" w:styleId="D4D65300ADA641F19C79386F951AFB90">
    <w:name w:val="D4D65300ADA641F19C79386F951AFB90"/>
  </w:style>
  <w:style w:type="paragraph" w:customStyle="1" w:styleId="C3F819108CCD4A3BA75172632CB4B241">
    <w:name w:val="C3F819108CCD4A3BA75172632CB4B241"/>
  </w:style>
  <w:style w:type="paragraph" w:customStyle="1" w:styleId="E4C30E1AB0F8492A9938478764C349B4">
    <w:name w:val="E4C30E1AB0F8492A9938478764C349B4"/>
  </w:style>
  <w:style w:type="paragraph" w:customStyle="1" w:styleId="B6E0B4456AFE4CCC8EDA5C7B36088457">
    <w:name w:val="B6E0B4456AFE4CCC8EDA5C7B36088457"/>
  </w:style>
  <w:style w:type="paragraph" w:customStyle="1" w:styleId="F1E98522B58C4F1880358BE7039F2AF7">
    <w:name w:val="F1E98522B58C4F1880358BE7039F2AF7"/>
  </w:style>
  <w:style w:type="paragraph" w:customStyle="1" w:styleId="E3CDB2A8750748998B9D243D29F5FD23">
    <w:name w:val="E3CDB2A8750748998B9D243D29F5FD23"/>
  </w:style>
  <w:style w:type="paragraph" w:customStyle="1" w:styleId="E8D711C7CD8E45368FD6D46F1C011FDD">
    <w:name w:val="E8D711C7CD8E45368FD6D46F1C011FDD"/>
  </w:style>
  <w:style w:type="paragraph" w:customStyle="1" w:styleId="6CA757BA5A6343E2B6083E896269D74F">
    <w:name w:val="6CA757BA5A6343E2B6083E896269D74F"/>
  </w:style>
  <w:style w:type="paragraph" w:customStyle="1" w:styleId="054F3939942D4B969A09641476DD2928">
    <w:name w:val="054F3939942D4B969A09641476DD2928"/>
  </w:style>
  <w:style w:type="paragraph" w:customStyle="1" w:styleId="768C1A56B96D4A0E9D18CD2919135FA7">
    <w:name w:val="768C1A56B96D4A0E9D18CD2919135FA7"/>
  </w:style>
  <w:style w:type="paragraph" w:customStyle="1" w:styleId="423BD70B2F394434AD5817CE4C765269">
    <w:name w:val="423BD70B2F394434AD5817CE4C765269"/>
  </w:style>
  <w:style w:type="paragraph" w:customStyle="1" w:styleId="96BC3FD6840643DBA9B4C01E322D0816">
    <w:name w:val="96BC3FD6840643DBA9B4C01E322D0816"/>
  </w:style>
  <w:style w:type="paragraph" w:customStyle="1" w:styleId="6328DE05021B4E20A6C516C22D675108">
    <w:name w:val="6328DE05021B4E20A6C516C22D675108"/>
  </w:style>
  <w:style w:type="paragraph" w:customStyle="1" w:styleId="D98A6B69C559431AB8EF4689FCC37DD5">
    <w:name w:val="D98A6B69C559431AB8EF4689FCC37DD5"/>
  </w:style>
  <w:style w:type="paragraph" w:customStyle="1" w:styleId="A061745AD47E483D8E97B631CF90D7A3">
    <w:name w:val="A061745AD47E483D8E97B631CF90D7A3"/>
  </w:style>
  <w:style w:type="paragraph" w:customStyle="1" w:styleId="7AD755EF4EE44CFBACC6E4A226554292">
    <w:name w:val="7AD755EF4EE44CFBACC6E4A226554292"/>
  </w:style>
  <w:style w:type="paragraph" w:customStyle="1" w:styleId="0D56AA1B90FE41099A7D9B6EB2AC242E">
    <w:name w:val="0D56AA1B90FE41099A7D9B6EB2AC242E"/>
  </w:style>
  <w:style w:type="paragraph" w:customStyle="1" w:styleId="F472ABEAB06B4E1EAC1BC47C1CFED824">
    <w:name w:val="F472ABEAB06B4E1EAC1BC47C1CFED824"/>
  </w:style>
  <w:style w:type="paragraph" w:customStyle="1" w:styleId="782FD6D100DE4B8397D455531B3F5E2E">
    <w:name w:val="782FD6D100DE4B8397D455531B3F5E2E"/>
  </w:style>
  <w:style w:type="paragraph" w:customStyle="1" w:styleId="662DCAF0FC144931BCD8875CF1001E2D">
    <w:name w:val="662DCAF0FC144931BCD8875CF1001E2D"/>
  </w:style>
  <w:style w:type="paragraph" w:customStyle="1" w:styleId="505CB23632164B57863ADEBC0C88A3F1">
    <w:name w:val="505CB23632164B57863ADEBC0C88A3F1"/>
  </w:style>
  <w:style w:type="paragraph" w:customStyle="1" w:styleId="F4724DEDD4BE4506AF6391CA271192CB">
    <w:name w:val="F4724DEDD4BE4506AF6391CA271192CB"/>
  </w:style>
  <w:style w:type="paragraph" w:customStyle="1" w:styleId="8BADEC223B0941F0BE0BDD1825DD0903">
    <w:name w:val="8BADEC223B0941F0BE0BDD1825DD0903"/>
  </w:style>
  <w:style w:type="paragraph" w:customStyle="1" w:styleId="DB9AD14D0FC94A5FA630619C6EF23267">
    <w:name w:val="DB9AD14D0FC94A5FA630619C6EF23267"/>
  </w:style>
  <w:style w:type="paragraph" w:customStyle="1" w:styleId="5364E5F331664CC68097A28B8C93755E">
    <w:name w:val="5364E5F331664CC68097A28B8C93755E"/>
  </w:style>
  <w:style w:type="paragraph" w:customStyle="1" w:styleId="3BBF71BA364644A2BC0A8D85BB92D395">
    <w:name w:val="3BBF71BA364644A2BC0A8D85BB92D395"/>
  </w:style>
  <w:style w:type="paragraph" w:customStyle="1" w:styleId="03B7FC3FCCF24B98B918918895DAB7C3">
    <w:name w:val="03B7FC3FCCF24B98B918918895DAB7C3"/>
  </w:style>
  <w:style w:type="paragraph" w:customStyle="1" w:styleId="95DFB9E9019748198F40FF2396ED138D">
    <w:name w:val="95DFB9E9019748198F40FF2396ED138D"/>
  </w:style>
  <w:style w:type="paragraph" w:customStyle="1" w:styleId="505FA1025DBC42B9841BF021C6EB6B72">
    <w:name w:val="505FA1025DBC42B9841BF021C6EB6B72"/>
  </w:style>
  <w:style w:type="paragraph" w:customStyle="1" w:styleId="0A096BB031B344C7A03F26BED3E07BDB">
    <w:name w:val="0A096BB031B344C7A03F26BED3E07BDB"/>
  </w:style>
  <w:style w:type="paragraph" w:customStyle="1" w:styleId="AFA2F5A5FF3344499BA8941C2D52C7FC">
    <w:name w:val="AFA2F5A5FF3344499BA8941C2D52C7FC"/>
  </w:style>
  <w:style w:type="paragraph" w:customStyle="1" w:styleId="516A9D9D36504C19AE79029CC6D411EE">
    <w:name w:val="516A9D9D36504C19AE79029CC6D411EE"/>
  </w:style>
  <w:style w:type="paragraph" w:customStyle="1" w:styleId="3B613C4F88654E078A5B436E1A51C5FE">
    <w:name w:val="3B613C4F88654E078A5B436E1A51C5FE"/>
  </w:style>
  <w:style w:type="paragraph" w:customStyle="1" w:styleId="0A59BA9FF4D64B0A97564CE78A585132">
    <w:name w:val="0A59BA9FF4D64B0A97564CE78A585132"/>
  </w:style>
  <w:style w:type="paragraph" w:customStyle="1" w:styleId="703F8A1CEB484AAD8986C83E32205ACC">
    <w:name w:val="703F8A1CEB484AAD8986C83E32205ACC"/>
  </w:style>
  <w:style w:type="paragraph" w:customStyle="1" w:styleId="619C9FEA012441FC9E9E7B9D8F985903">
    <w:name w:val="619C9FEA012441FC9E9E7B9D8F985903"/>
  </w:style>
  <w:style w:type="paragraph" w:customStyle="1" w:styleId="A30F698F63B24FBD8411165A586DCE8C">
    <w:name w:val="A30F698F63B24FBD8411165A586DCE8C"/>
  </w:style>
  <w:style w:type="paragraph" w:customStyle="1" w:styleId="31A02C38EBED4435B3C48FF61B6D9DE4">
    <w:name w:val="31A02C38EBED4435B3C48FF61B6D9DE4"/>
  </w:style>
  <w:style w:type="paragraph" w:customStyle="1" w:styleId="07F6A361AFF849A5A9E58ADA87E77775">
    <w:name w:val="07F6A361AFF849A5A9E58ADA87E77775"/>
  </w:style>
  <w:style w:type="paragraph" w:customStyle="1" w:styleId="B3C57812288D4CBDA6D2759F3AD16204">
    <w:name w:val="B3C57812288D4CBDA6D2759F3AD16204"/>
  </w:style>
  <w:style w:type="paragraph" w:customStyle="1" w:styleId="A7A73C934738442AB3BC7FB129C8EEEF">
    <w:name w:val="A7A73C934738442AB3BC7FB129C8EEEF"/>
  </w:style>
  <w:style w:type="paragraph" w:customStyle="1" w:styleId="832408F78149483A84B95EE0AC5210AB">
    <w:name w:val="832408F78149483A84B95EE0AC5210AB"/>
  </w:style>
  <w:style w:type="paragraph" w:customStyle="1" w:styleId="C07568499C0945349F82283D4F4F76CC">
    <w:name w:val="C07568499C0945349F82283D4F4F76CC"/>
  </w:style>
  <w:style w:type="paragraph" w:customStyle="1" w:styleId="E7885AC53278410C8D139E9D43D24DDF">
    <w:name w:val="E7885AC53278410C8D139E9D43D24DDF"/>
  </w:style>
  <w:style w:type="paragraph" w:customStyle="1" w:styleId="EF7A3A05CBDE4E2B82825BC96ED0AA3B">
    <w:name w:val="EF7A3A05CBDE4E2B82825BC96ED0AA3B"/>
  </w:style>
  <w:style w:type="paragraph" w:customStyle="1" w:styleId="D1FAD509F898473D9E03B7EF7C0405B5">
    <w:name w:val="D1FAD509F898473D9E03B7EF7C0405B5"/>
  </w:style>
  <w:style w:type="paragraph" w:customStyle="1" w:styleId="434204E1ECE14C919645BE4ECCFDC60E">
    <w:name w:val="434204E1ECE14C919645BE4ECCFDC60E"/>
  </w:style>
  <w:style w:type="paragraph" w:customStyle="1" w:styleId="AAB77841CB984BAA9B48AF66AFFA3424">
    <w:name w:val="AAB77841CB984BAA9B48AF66AFFA3424"/>
  </w:style>
  <w:style w:type="paragraph" w:customStyle="1" w:styleId="D833E7F81A754B36A1CC97BC27AB0E2F">
    <w:name w:val="D833E7F81A754B36A1CC97BC27AB0E2F"/>
  </w:style>
  <w:style w:type="paragraph" w:customStyle="1" w:styleId="7F5BD78DEFED4319B393A70007B9D5C3">
    <w:name w:val="7F5BD78DEFED4319B393A70007B9D5C3"/>
  </w:style>
  <w:style w:type="paragraph" w:customStyle="1" w:styleId="7E8454140B3C41A39406978C3C4CE108">
    <w:name w:val="7E8454140B3C41A39406978C3C4CE108"/>
  </w:style>
  <w:style w:type="paragraph" w:customStyle="1" w:styleId="9D1AE680DA5B4E758F04DE4840ABE03F">
    <w:name w:val="9D1AE680DA5B4E758F04DE4840ABE03F"/>
  </w:style>
  <w:style w:type="paragraph" w:customStyle="1" w:styleId="13A944CF7FFC45469960DF328239B742">
    <w:name w:val="13A944CF7FFC45469960DF328239B742"/>
  </w:style>
  <w:style w:type="paragraph" w:customStyle="1" w:styleId="1989654B792E4516B745FA2A0C77840C">
    <w:name w:val="1989654B792E4516B745FA2A0C77840C"/>
  </w:style>
  <w:style w:type="paragraph" w:customStyle="1" w:styleId="E819903E90434C8F87687887E8723161">
    <w:name w:val="E819903E90434C8F87687887E8723161"/>
  </w:style>
  <w:style w:type="paragraph" w:customStyle="1" w:styleId="EEDE492014804CCF90AFF6F5533D0625">
    <w:name w:val="EEDE492014804CCF90AFF6F5533D0625"/>
  </w:style>
  <w:style w:type="paragraph" w:customStyle="1" w:styleId="B9C2F5BFE309427E9A65138F0DDBDE18">
    <w:name w:val="B9C2F5BFE309427E9A65138F0DDBDE18"/>
  </w:style>
  <w:style w:type="paragraph" w:customStyle="1" w:styleId="C325896F64C14026B08692BEA47D83E8">
    <w:name w:val="C325896F64C14026B08692BEA47D83E8"/>
  </w:style>
  <w:style w:type="paragraph" w:customStyle="1" w:styleId="17863BA1ED9C468BAD99021F8F8514A3">
    <w:name w:val="17863BA1ED9C468BAD99021F8F8514A3"/>
  </w:style>
  <w:style w:type="paragraph" w:customStyle="1" w:styleId="973361A65E1B43DFA0C0D36924E642D4">
    <w:name w:val="973361A65E1B43DFA0C0D36924E642D4"/>
  </w:style>
  <w:style w:type="paragraph" w:customStyle="1" w:styleId="44809B26B872412999AEB3821E2D13F2">
    <w:name w:val="44809B26B872412999AEB3821E2D13F2"/>
  </w:style>
  <w:style w:type="paragraph" w:customStyle="1" w:styleId="5EB186C2734644ECB73D802A84FDE01C">
    <w:name w:val="5EB186C2734644ECB73D802A84FDE01C"/>
  </w:style>
  <w:style w:type="paragraph" w:customStyle="1" w:styleId="9E4415379CE54E2EBA5AF115653A7F96">
    <w:name w:val="9E4415379CE54E2EBA5AF115653A7F96"/>
  </w:style>
  <w:style w:type="paragraph" w:customStyle="1" w:styleId="596CCCC4690545D18309B8B5FD4DC775">
    <w:name w:val="596CCCC4690545D18309B8B5FD4DC775"/>
  </w:style>
  <w:style w:type="paragraph" w:customStyle="1" w:styleId="E81CDABDA72C47438B19FF69D56BFDCF">
    <w:name w:val="E81CDABDA72C47438B19FF69D56BFDCF"/>
  </w:style>
  <w:style w:type="paragraph" w:customStyle="1" w:styleId="956850040EAF4CE5A3B430AED55531DD">
    <w:name w:val="956850040EAF4CE5A3B430AED55531DD"/>
  </w:style>
  <w:style w:type="paragraph" w:customStyle="1" w:styleId="9C19C859AF004BA6B64253F497D3B160">
    <w:name w:val="9C19C859AF004BA6B64253F497D3B160"/>
  </w:style>
  <w:style w:type="paragraph" w:customStyle="1" w:styleId="1F1BA842325E4AB29569C92CE390597B">
    <w:name w:val="1F1BA842325E4AB29569C92CE390597B"/>
  </w:style>
  <w:style w:type="paragraph" w:customStyle="1" w:styleId="68C62AC29D9443FF96D3CCB05AE5B1B8">
    <w:name w:val="68C62AC29D9443FF96D3CCB05AE5B1B8"/>
  </w:style>
  <w:style w:type="paragraph" w:customStyle="1" w:styleId="D810C812523548F499DFED9C2A971439">
    <w:name w:val="D810C812523548F499DFED9C2A971439"/>
  </w:style>
  <w:style w:type="paragraph" w:customStyle="1" w:styleId="58520C6616254750988281DE8A23F66E">
    <w:name w:val="58520C6616254750988281DE8A23F66E"/>
  </w:style>
  <w:style w:type="paragraph" w:customStyle="1" w:styleId="A3C0B508AF4E4468B6FBE635B16E5908">
    <w:name w:val="A3C0B508AF4E4468B6FBE635B16E5908"/>
  </w:style>
  <w:style w:type="paragraph" w:customStyle="1" w:styleId="F061D740C54E4E69836AE9F2787EF2E1">
    <w:name w:val="F061D740C54E4E69836AE9F2787EF2E1"/>
  </w:style>
  <w:style w:type="paragraph" w:customStyle="1" w:styleId="90A349AE300C4BD7A00FA6BA5BE8C1A4">
    <w:name w:val="90A349AE300C4BD7A00FA6BA5BE8C1A4"/>
  </w:style>
  <w:style w:type="paragraph" w:customStyle="1" w:styleId="69824FC4292B4BAC9AAB1B27D18B89E9">
    <w:name w:val="69824FC4292B4BAC9AAB1B27D18B89E9"/>
  </w:style>
  <w:style w:type="paragraph" w:customStyle="1" w:styleId="AEE974ADF5204AA7B75F009573EF43A7">
    <w:name w:val="AEE974ADF5204AA7B75F009573EF43A7"/>
  </w:style>
  <w:style w:type="paragraph" w:customStyle="1" w:styleId="08A9D3DF8BC84ED8A28390BD1DA3CC0A">
    <w:name w:val="08A9D3DF8BC84ED8A28390BD1DA3CC0A"/>
  </w:style>
  <w:style w:type="paragraph" w:customStyle="1" w:styleId="C578CB73F59A44D4B49218EC6940BD37">
    <w:name w:val="C578CB73F59A44D4B49218EC6940BD37"/>
  </w:style>
  <w:style w:type="paragraph" w:customStyle="1" w:styleId="85BB08E5FDEA454793AB6266C7F3D520">
    <w:name w:val="85BB08E5FDEA454793AB6266C7F3D520"/>
  </w:style>
  <w:style w:type="paragraph" w:customStyle="1" w:styleId="118461B4FB914F5F985BD8F30DF05D1A">
    <w:name w:val="118461B4FB914F5F985BD8F30DF05D1A"/>
  </w:style>
  <w:style w:type="paragraph" w:customStyle="1" w:styleId="575A7BC046E543719EE100425FECC915">
    <w:name w:val="575A7BC046E543719EE100425FECC915"/>
  </w:style>
  <w:style w:type="paragraph" w:customStyle="1" w:styleId="55A3A3072EBC41C39B82D1004B716318">
    <w:name w:val="55A3A3072EBC41C39B82D1004B716318"/>
  </w:style>
  <w:style w:type="paragraph" w:customStyle="1" w:styleId="A6BBA7C132CE4E0F92ADC674F86DDC97">
    <w:name w:val="A6BBA7C132CE4E0F92ADC674F86DDC97"/>
  </w:style>
  <w:style w:type="paragraph" w:customStyle="1" w:styleId="75222C14910F435FAF0EAFAC99A2888C">
    <w:name w:val="75222C14910F435FAF0EAFAC99A2888C"/>
  </w:style>
  <w:style w:type="paragraph" w:customStyle="1" w:styleId="51D2F5DA5B464F329C0ECC98DA52EE2A">
    <w:name w:val="51D2F5DA5B464F329C0ECC98DA52EE2A"/>
  </w:style>
  <w:style w:type="paragraph" w:customStyle="1" w:styleId="17596CF074294A519ED98ABF264A8919">
    <w:name w:val="17596CF074294A519ED98ABF264A8919"/>
  </w:style>
  <w:style w:type="paragraph" w:customStyle="1" w:styleId="E9BFA31FC44D450BAA681C28E181D506">
    <w:name w:val="E9BFA31FC44D450BAA681C28E181D506"/>
  </w:style>
  <w:style w:type="paragraph" w:customStyle="1" w:styleId="5C15042FA0DC443281B3CD960AD311F8">
    <w:name w:val="5C15042FA0DC443281B3CD960AD311F8"/>
  </w:style>
  <w:style w:type="paragraph" w:customStyle="1" w:styleId="1B657CC572474A9A9C89B6528430717C">
    <w:name w:val="1B657CC572474A9A9C89B6528430717C"/>
  </w:style>
  <w:style w:type="paragraph" w:customStyle="1" w:styleId="FB9ADE086F6047D68E2BDF2F6A7FEF6C">
    <w:name w:val="FB9ADE086F6047D68E2BDF2F6A7FEF6C"/>
  </w:style>
  <w:style w:type="paragraph" w:customStyle="1" w:styleId="0AAFA43BF5284FEC9B84666A3F10BFC7">
    <w:name w:val="0AAFA43BF5284FEC9B84666A3F10BFC7"/>
  </w:style>
  <w:style w:type="paragraph" w:customStyle="1" w:styleId="26459BD3E10D46EA84F5C0473010C969">
    <w:name w:val="26459BD3E10D46EA84F5C0473010C969"/>
  </w:style>
  <w:style w:type="paragraph" w:customStyle="1" w:styleId="0961119A089A49D6AC0DED8509FA13FD">
    <w:name w:val="0961119A089A49D6AC0DED8509FA13FD"/>
  </w:style>
  <w:style w:type="paragraph" w:customStyle="1" w:styleId="724354A6919A431DA30D50B09CFD32D8">
    <w:name w:val="724354A6919A431DA30D50B09CFD32D8"/>
  </w:style>
  <w:style w:type="paragraph" w:customStyle="1" w:styleId="FD7509BD7B194DAA8ED1363B84EF17CE">
    <w:name w:val="FD7509BD7B194DAA8ED1363B84EF17CE"/>
  </w:style>
  <w:style w:type="paragraph" w:customStyle="1" w:styleId="1B127EEDD2DB464588D43E2F3D730232">
    <w:name w:val="1B127EEDD2DB464588D43E2F3D730232"/>
  </w:style>
  <w:style w:type="paragraph" w:customStyle="1" w:styleId="EF57A4E3ADB94A8785B198E55118A5E6">
    <w:name w:val="EF57A4E3ADB94A8785B198E55118A5E6"/>
  </w:style>
  <w:style w:type="paragraph" w:customStyle="1" w:styleId="95FB8E2A06B54FA8AD2846DBD4797DBC">
    <w:name w:val="95FB8E2A06B54FA8AD2846DBD4797DBC"/>
  </w:style>
  <w:style w:type="paragraph" w:customStyle="1" w:styleId="EA09994D193E40BD8A1304E4E8CDAA22">
    <w:name w:val="EA09994D193E40BD8A1304E4E8CDAA22"/>
  </w:style>
  <w:style w:type="paragraph" w:customStyle="1" w:styleId="D870D50B60B54C238E7F4AC3F56D63D3">
    <w:name w:val="D870D50B60B54C238E7F4AC3F56D63D3"/>
  </w:style>
  <w:style w:type="paragraph" w:customStyle="1" w:styleId="8FC90FE54882499AB06B48637B0464E3">
    <w:name w:val="8FC90FE54882499AB06B48637B0464E3"/>
  </w:style>
  <w:style w:type="paragraph" w:customStyle="1" w:styleId="8F93FF2EA9064B99982C7073D3567D36">
    <w:name w:val="8F93FF2EA9064B99982C7073D3567D36"/>
  </w:style>
  <w:style w:type="paragraph" w:customStyle="1" w:styleId="D7DA9C4657B448C589B98AE583F432D4">
    <w:name w:val="D7DA9C4657B448C589B98AE583F432D4"/>
  </w:style>
  <w:style w:type="paragraph" w:customStyle="1" w:styleId="0BFCE7C13C194BB2840EAC279AC0A855">
    <w:name w:val="0BFCE7C13C194BB2840EAC279AC0A855"/>
  </w:style>
  <w:style w:type="paragraph" w:customStyle="1" w:styleId="EB2454512A3645519383B6FEC408F560">
    <w:name w:val="EB2454512A3645519383B6FEC408F560"/>
  </w:style>
  <w:style w:type="paragraph" w:customStyle="1" w:styleId="6B2D21DBA4B841BF805BD6008FD501E7">
    <w:name w:val="6B2D21DBA4B841BF805BD6008FD501E7"/>
  </w:style>
  <w:style w:type="paragraph" w:customStyle="1" w:styleId="BC99C222C094436AA8A4D1B885BC7858">
    <w:name w:val="BC99C222C094436AA8A4D1B885BC7858"/>
  </w:style>
  <w:style w:type="paragraph" w:customStyle="1" w:styleId="5A7EE1490F3141D3BCD2939CD3C1DD5A">
    <w:name w:val="5A7EE1490F3141D3BCD2939CD3C1DD5A"/>
  </w:style>
  <w:style w:type="paragraph" w:customStyle="1" w:styleId="3894B152E5F447518E58A6CC8BC7F7FD">
    <w:name w:val="3894B152E5F447518E58A6CC8BC7F7FD"/>
  </w:style>
  <w:style w:type="paragraph" w:customStyle="1" w:styleId="2356A1EF4AF343429F09907DD885D23C">
    <w:name w:val="2356A1EF4AF343429F09907DD885D23C"/>
  </w:style>
  <w:style w:type="paragraph" w:customStyle="1" w:styleId="7080CAB9043D4ACC9396413CE6A0F3AD">
    <w:name w:val="7080CAB9043D4ACC9396413CE6A0F3AD"/>
  </w:style>
  <w:style w:type="paragraph" w:customStyle="1" w:styleId="0D68743549BC4E159D02CBB1B838DAFA">
    <w:name w:val="0D68743549BC4E159D02CBB1B838DAFA"/>
  </w:style>
  <w:style w:type="paragraph" w:customStyle="1" w:styleId="2CEE49E29725457DB285E671FD301AF4">
    <w:name w:val="2CEE49E29725457DB285E671FD301AF4"/>
  </w:style>
  <w:style w:type="paragraph" w:customStyle="1" w:styleId="E1569FC65EFB459DA231B4313B1B2C46">
    <w:name w:val="E1569FC65EFB459DA231B4313B1B2C46"/>
  </w:style>
  <w:style w:type="paragraph" w:customStyle="1" w:styleId="2463D66FB7E047019D6470A991B0D59A">
    <w:name w:val="2463D66FB7E047019D6470A991B0D59A"/>
  </w:style>
  <w:style w:type="paragraph" w:customStyle="1" w:styleId="64A6199206F1424994E55712312E7F1D">
    <w:name w:val="64A6199206F1424994E55712312E7F1D"/>
  </w:style>
  <w:style w:type="paragraph" w:customStyle="1" w:styleId="79EF6A33A9564DFB9191F97BD029FAA9">
    <w:name w:val="79EF6A33A9564DFB9191F97BD029FAA9"/>
  </w:style>
  <w:style w:type="paragraph" w:customStyle="1" w:styleId="F61B446EAD4645C495A2F21DF4DDB27A">
    <w:name w:val="F61B446EAD4645C495A2F21DF4DDB27A"/>
  </w:style>
  <w:style w:type="paragraph" w:customStyle="1" w:styleId="F53BA0C578594D0E85C7D39F3E1A9E55">
    <w:name w:val="F53BA0C578594D0E85C7D39F3E1A9E55"/>
  </w:style>
  <w:style w:type="paragraph" w:customStyle="1" w:styleId="498D2446529A403C98CFC5D21F2FB0ED">
    <w:name w:val="498D2446529A403C98CFC5D21F2FB0ED"/>
  </w:style>
  <w:style w:type="paragraph" w:customStyle="1" w:styleId="D2818007199B485AA87D1782AC515E36">
    <w:name w:val="D2818007199B485AA87D1782AC515E36"/>
  </w:style>
  <w:style w:type="paragraph" w:customStyle="1" w:styleId="DFF766E1F1D84C4D882594F893782AEC">
    <w:name w:val="DFF766E1F1D84C4D882594F893782AEC"/>
  </w:style>
  <w:style w:type="paragraph" w:customStyle="1" w:styleId="1A0F5CBC32EA4B2D9905B530EF93F6FC">
    <w:name w:val="1A0F5CBC32EA4B2D9905B530EF93F6FC"/>
  </w:style>
  <w:style w:type="paragraph" w:customStyle="1" w:styleId="E78E5BB67B7A4AE7B96D260A3B589111">
    <w:name w:val="E78E5BB67B7A4AE7B96D260A3B589111"/>
  </w:style>
  <w:style w:type="paragraph" w:customStyle="1" w:styleId="238BD4BB6FFB451B9FA977BDFC2DFBC6">
    <w:name w:val="238BD4BB6FFB451B9FA977BDFC2DFBC6"/>
  </w:style>
  <w:style w:type="paragraph" w:customStyle="1" w:styleId="17C435AE1611467FA1F702BA62B2AC1C">
    <w:name w:val="17C435AE1611467FA1F702BA62B2AC1C"/>
  </w:style>
  <w:style w:type="paragraph" w:customStyle="1" w:styleId="BA9EB2AB9B1947F096764BC9B149B675">
    <w:name w:val="BA9EB2AB9B1947F096764BC9B149B675"/>
  </w:style>
  <w:style w:type="paragraph" w:customStyle="1" w:styleId="B7680E6092FE4405B4DC39D0369D5EEA">
    <w:name w:val="B7680E6092FE4405B4DC39D0369D5EEA"/>
  </w:style>
  <w:style w:type="paragraph" w:customStyle="1" w:styleId="648F7C4CBF504D2C8C04F4B24AEB3533">
    <w:name w:val="648F7C4CBF504D2C8C04F4B24AEB3533"/>
  </w:style>
  <w:style w:type="paragraph" w:customStyle="1" w:styleId="CBA8B5FA3C4E48A18751E701E4FB6D72">
    <w:name w:val="CBA8B5FA3C4E48A18751E701E4FB6D72"/>
  </w:style>
  <w:style w:type="paragraph" w:customStyle="1" w:styleId="87F660AE71594240865C61DF6F72CDE5">
    <w:name w:val="87F660AE71594240865C61DF6F72CDE5"/>
  </w:style>
  <w:style w:type="paragraph" w:customStyle="1" w:styleId="64AFA204E9834884A58C1125E9624A38">
    <w:name w:val="64AFA204E9834884A58C1125E9624A38"/>
  </w:style>
  <w:style w:type="paragraph" w:customStyle="1" w:styleId="E9694B8CEF6046EF964EBC579D8A97E9">
    <w:name w:val="E9694B8CEF6046EF964EBC579D8A97E9"/>
  </w:style>
  <w:style w:type="paragraph" w:customStyle="1" w:styleId="431AF47760EA4AA7B7CCA2ADFF796A41">
    <w:name w:val="431AF47760EA4AA7B7CCA2ADFF796A41"/>
  </w:style>
  <w:style w:type="paragraph" w:customStyle="1" w:styleId="CE2C5DD1EEA6487A9A0047006C53EAC3">
    <w:name w:val="CE2C5DD1EEA6487A9A0047006C53EAC3"/>
  </w:style>
  <w:style w:type="paragraph" w:customStyle="1" w:styleId="0CCB1A68714641AEAE843BF7D77AD252">
    <w:name w:val="0CCB1A68714641AEAE843BF7D77AD252"/>
  </w:style>
  <w:style w:type="paragraph" w:customStyle="1" w:styleId="37BEB2A950E14B36903CF7E744D5135F">
    <w:name w:val="37BEB2A950E14B36903CF7E744D5135F"/>
  </w:style>
  <w:style w:type="paragraph" w:customStyle="1" w:styleId="A0F9F92ADCED439FB38E1D4B20BEA74F">
    <w:name w:val="A0F9F92ADCED439FB38E1D4B20BEA74F"/>
  </w:style>
  <w:style w:type="paragraph" w:customStyle="1" w:styleId="789156B8A13B453A8840E2BCDE8CEB0A">
    <w:name w:val="789156B8A13B453A8840E2BCDE8CEB0A"/>
  </w:style>
  <w:style w:type="paragraph" w:customStyle="1" w:styleId="083DF18B76C3472D9B7A51E11B985191">
    <w:name w:val="083DF18B76C3472D9B7A51E11B985191"/>
  </w:style>
  <w:style w:type="paragraph" w:customStyle="1" w:styleId="2A6F76A61FF04CCB8B8ABC36CFFBB0E9">
    <w:name w:val="2A6F76A61FF04CCB8B8ABC36CFFBB0E9"/>
  </w:style>
  <w:style w:type="paragraph" w:customStyle="1" w:styleId="062689010F7B40F690F11DAB41FC6044">
    <w:name w:val="062689010F7B40F690F11DAB41FC6044"/>
  </w:style>
  <w:style w:type="paragraph" w:customStyle="1" w:styleId="BC888D40D9614DB28B79393A48C943B7">
    <w:name w:val="BC888D40D9614DB28B79393A48C943B7"/>
  </w:style>
  <w:style w:type="paragraph" w:customStyle="1" w:styleId="8D204903D0E2444EB0C14E8F6D5BF0F7">
    <w:name w:val="8D204903D0E2444EB0C14E8F6D5BF0F7"/>
  </w:style>
  <w:style w:type="paragraph" w:customStyle="1" w:styleId="9AC54EAED0334C459338B6ED8402058A">
    <w:name w:val="9AC54EAED0334C459338B6ED8402058A"/>
  </w:style>
  <w:style w:type="paragraph" w:customStyle="1" w:styleId="A4BFA5FD997A49599072C092EC20EC57">
    <w:name w:val="A4BFA5FD997A49599072C092EC20EC57"/>
  </w:style>
  <w:style w:type="paragraph" w:customStyle="1" w:styleId="04EFD4564515483086D6A93A4A7E7F31">
    <w:name w:val="04EFD4564515483086D6A93A4A7E7F31"/>
  </w:style>
  <w:style w:type="paragraph" w:customStyle="1" w:styleId="4644CF18555041BB897932B3A25D1C49">
    <w:name w:val="4644CF18555041BB897932B3A25D1C49"/>
  </w:style>
  <w:style w:type="paragraph" w:customStyle="1" w:styleId="79206EC9C7814941BF9D78152EB25D40">
    <w:name w:val="79206EC9C7814941BF9D78152EB25D40"/>
  </w:style>
  <w:style w:type="paragraph" w:customStyle="1" w:styleId="903D116757024BFEA0D68D97803D96EB">
    <w:name w:val="903D116757024BFEA0D68D97803D96EB"/>
  </w:style>
  <w:style w:type="paragraph" w:customStyle="1" w:styleId="7F6C18DDF54B4B069639DABDD3360490">
    <w:name w:val="7F6C18DDF54B4B069639DABDD3360490"/>
  </w:style>
  <w:style w:type="paragraph" w:customStyle="1" w:styleId="FC2A64A384B349188FB24F6A92757E0F">
    <w:name w:val="FC2A64A384B349188FB24F6A92757E0F"/>
  </w:style>
  <w:style w:type="paragraph" w:customStyle="1" w:styleId="BEBD58C33E9F400195A93C31009648FF">
    <w:name w:val="BEBD58C33E9F400195A93C31009648FF"/>
  </w:style>
  <w:style w:type="paragraph" w:customStyle="1" w:styleId="FE96DB33FCE946A4B8048E7D54236E55">
    <w:name w:val="FE96DB33FCE946A4B8048E7D54236E55"/>
  </w:style>
  <w:style w:type="paragraph" w:customStyle="1" w:styleId="806867BD7F8948B7B9A7987B3B41C714">
    <w:name w:val="806867BD7F8948B7B9A7987B3B41C714"/>
  </w:style>
  <w:style w:type="paragraph" w:customStyle="1" w:styleId="EEB46A0BED514C4C8DA76F2EEFCDD17D">
    <w:name w:val="EEB46A0BED514C4C8DA76F2EEFCDD17D"/>
  </w:style>
  <w:style w:type="paragraph" w:customStyle="1" w:styleId="4446D10AE5224A659DDFB4C8B0F3DBFD">
    <w:name w:val="4446D10AE5224A659DDFB4C8B0F3DBFD"/>
  </w:style>
  <w:style w:type="paragraph" w:customStyle="1" w:styleId="7745DE78AE1949CDB3169D474FBBB8C9">
    <w:name w:val="7745DE78AE1949CDB3169D474FBBB8C9"/>
  </w:style>
  <w:style w:type="paragraph" w:customStyle="1" w:styleId="24EAE356D6A246088938A755C7056BE3">
    <w:name w:val="24EAE356D6A246088938A755C7056BE3"/>
  </w:style>
  <w:style w:type="paragraph" w:customStyle="1" w:styleId="3C37FD83C40B4D1498EE2B347C681374">
    <w:name w:val="3C37FD83C40B4D1498EE2B347C681374"/>
  </w:style>
  <w:style w:type="paragraph" w:customStyle="1" w:styleId="BD1E291026A54D67A42F5A27A4A7E3FB">
    <w:name w:val="BD1E291026A54D67A42F5A27A4A7E3FB"/>
  </w:style>
  <w:style w:type="paragraph" w:customStyle="1" w:styleId="E667561BE5A54A18A7F6C0D7EC2CC3E1">
    <w:name w:val="E667561BE5A54A18A7F6C0D7EC2CC3E1"/>
  </w:style>
  <w:style w:type="paragraph" w:customStyle="1" w:styleId="C12404C502BD46198327E7E9312DF400">
    <w:name w:val="C12404C502BD46198327E7E9312DF400"/>
  </w:style>
  <w:style w:type="paragraph" w:customStyle="1" w:styleId="4B5A3AC5FE2A4B6AA7549B1F5A1A9E3C">
    <w:name w:val="4B5A3AC5FE2A4B6AA7549B1F5A1A9E3C"/>
  </w:style>
  <w:style w:type="paragraph" w:customStyle="1" w:styleId="B98650C57A8E467A870E026770FB358A">
    <w:name w:val="B98650C57A8E467A870E026770FB358A"/>
  </w:style>
  <w:style w:type="paragraph" w:customStyle="1" w:styleId="6C5861A6601D45BFA6D9C26AF86E9121">
    <w:name w:val="6C5861A6601D45BFA6D9C26AF86E9121"/>
  </w:style>
  <w:style w:type="paragraph" w:customStyle="1" w:styleId="D7E6DDBABCE04E57B8B4E7FE1F0916ED">
    <w:name w:val="D7E6DDBABCE04E57B8B4E7FE1F0916ED"/>
  </w:style>
  <w:style w:type="paragraph" w:customStyle="1" w:styleId="BA034E4E5C9346AEA6148F4CA8EC3601">
    <w:name w:val="BA034E4E5C9346AEA6148F4CA8EC3601"/>
  </w:style>
  <w:style w:type="paragraph" w:customStyle="1" w:styleId="399A3C71D7F045058AD46F9BBC18FF70">
    <w:name w:val="399A3C71D7F045058AD46F9BBC18FF70"/>
  </w:style>
  <w:style w:type="paragraph" w:customStyle="1" w:styleId="C24F832FA6BD46028ADB73203B1E51A8">
    <w:name w:val="C24F832FA6BD46028ADB73203B1E51A8"/>
  </w:style>
  <w:style w:type="paragraph" w:customStyle="1" w:styleId="5C40A9B27A584030A6960435B25B2BCA">
    <w:name w:val="5C40A9B27A584030A6960435B25B2BCA"/>
  </w:style>
  <w:style w:type="paragraph" w:customStyle="1" w:styleId="701E91C132194B868396EB581A972FC3">
    <w:name w:val="701E91C132194B868396EB581A972FC3"/>
  </w:style>
  <w:style w:type="paragraph" w:customStyle="1" w:styleId="026B2068859D46049067641B940A9935">
    <w:name w:val="026B2068859D46049067641B940A9935"/>
  </w:style>
  <w:style w:type="paragraph" w:customStyle="1" w:styleId="2FEF475F0FB34E16ACADADE1BBDE8ADF">
    <w:name w:val="2FEF475F0FB34E16ACADADE1BBDE8ADF"/>
  </w:style>
  <w:style w:type="paragraph" w:customStyle="1" w:styleId="774CD1E8B63F487B86D2380C0B478065">
    <w:name w:val="774CD1E8B63F487B86D2380C0B478065"/>
  </w:style>
  <w:style w:type="paragraph" w:customStyle="1" w:styleId="CC8130FF7C06491992A46CFF8251EC22">
    <w:name w:val="CC8130FF7C06491992A46CFF8251EC22"/>
  </w:style>
  <w:style w:type="paragraph" w:customStyle="1" w:styleId="CBEE1DC36A294AD7888728796B529F58">
    <w:name w:val="CBEE1DC36A294AD7888728796B529F58"/>
  </w:style>
  <w:style w:type="paragraph" w:customStyle="1" w:styleId="7B9DA5E90E694FB0820430666FB5AC2F">
    <w:name w:val="7B9DA5E90E694FB0820430666FB5AC2F"/>
  </w:style>
  <w:style w:type="paragraph" w:customStyle="1" w:styleId="B9404508DC3640B18D8DB57D391DAD74">
    <w:name w:val="B9404508DC3640B18D8DB57D391DAD74"/>
  </w:style>
  <w:style w:type="paragraph" w:customStyle="1" w:styleId="B71BBA9A91F94C9699A9F1A9CC36B583">
    <w:name w:val="B71BBA9A91F94C9699A9F1A9CC36B583"/>
  </w:style>
  <w:style w:type="paragraph" w:customStyle="1" w:styleId="AB4236CB387C46D7BAA1C9D61AAF6B54">
    <w:name w:val="AB4236CB387C46D7BAA1C9D61AAF6B54"/>
  </w:style>
  <w:style w:type="paragraph" w:customStyle="1" w:styleId="0F59D463876E4EAE9109129B04C0EC1C">
    <w:name w:val="0F59D463876E4EAE9109129B04C0EC1C"/>
  </w:style>
  <w:style w:type="paragraph" w:customStyle="1" w:styleId="A5C2D0F17DA4417591972F42996A9441">
    <w:name w:val="A5C2D0F17DA4417591972F42996A9441"/>
  </w:style>
  <w:style w:type="paragraph" w:customStyle="1" w:styleId="E46025A416F94D80966A725EB887FD84">
    <w:name w:val="E46025A416F94D80966A725EB887FD84"/>
  </w:style>
  <w:style w:type="paragraph" w:customStyle="1" w:styleId="942A3B41130F41898678E57C15B75E18">
    <w:name w:val="942A3B41130F41898678E57C15B75E18"/>
  </w:style>
  <w:style w:type="paragraph" w:customStyle="1" w:styleId="8C9704EC674647A1838E6D953891E8FD">
    <w:name w:val="8C9704EC674647A1838E6D953891E8FD"/>
  </w:style>
  <w:style w:type="paragraph" w:customStyle="1" w:styleId="179581F66F15449C9EA68E7121E12377">
    <w:name w:val="179581F66F15449C9EA68E7121E12377"/>
  </w:style>
  <w:style w:type="paragraph" w:customStyle="1" w:styleId="129F9F4614D140D0ACDCBB321CFE038E">
    <w:name w:val="129F9F4614D140D0ACDCBB321CFE038E"/>
  </w:style>
  <w:style w:type="paragraph" w:customStyle="1" w:styleId="26751FD9E2AE4A6E8E6279984BEA64AA">
    <w:name w:val="26751FD9E2AE4A6E8E6279984BEA64AA"/>
  </w:style>
  <w:style w:type="paragraph" w:customStyle="1" w:styleId="DBE29C4A0B424A3B80502D92853FB23C">
    <w:name w:val="DBE29C4A0B424A3B80502D92853FB23C"/>
  </w:style>
  <w:style w:type="paragraph" w:customStyle="1" w:styleId="0AD13F42B95F440FA3BF190477DA83B7">
    <w:name w:val="0AD13F42B95F440FA3BF190477DA83B7"/>
  </w:style>
  <w:style w:type="paragraph" w:customStyle="1" w:styleId="1EB8EE71D0DA4FEDAE22974A0366A8EF">
    <w:name w:val="1EB8EE71D0DA4FEDAE22974A0366A8EF"/>
  </w:style>
  <w:style w:type="paragraph" w:customStyle="1" w:styleId="83F057C7EF7F47958995DBA340BFE9A1">
    <w:name w:val="83F057C7EF7F47958995DBA340BFE9A1"/>
  </w:style>
  <w:style w:type="paragraph" w:customStyle="1" w:styleId="94E7E46AB31E4D3EACD3083793E03B4A">
    <w:name w:val="94E7E46AB31E4D3EACD3083793E03B4A"/>
  </w:style>
  <w:style w:type="paragraph" w:customStyle="1" w:styleId="B160647FF3134785B851DC77426AC4F2">
    <w:name w:val="B160647FF3134785B851DC77426AC4F2"/>
    <w:rsid w:val="008C25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2.xml><?xml version="1.0" encoding="utf-8"?>
<ds:datastoreItem xmlns:ds="http://schemas.openxmlformats.org/officeDocument/2006/customXml" ds:itemID="{DF7228F1-00ED-4691-BFD3-A5AECC09D7A9}">
  <ds:schemaRefs>
    <ds:schemaRef ds:uri="http://schemas.openxmlformats.org/officeDocument/2006/bibliography"/>
  </ds:schemaRefs>
</ds:datastoreItem>
</file>

<file path=customXml/itemProps3.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Home business plan</Template>
  <TotalTime>0</TotalTime>
  <Pages>8</Pages>
  <Words>162</Words>
  <Characters>927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dc:title>
  <dc:subject/>
  <dc:creator/>
  <cp:keywords/>
  <dc:description/>
  <cp:lastModifiedBy/>
  <cp:revision>1</cp:revision>
  <dcterms:created xsi:type="dcterms:W3CDTF">2021-01-30T09:00:00Z</dcterms:created>
  <dcterms:modified xsi:type="dcterms:W3CDTF">2021-01-30T09:00:00Z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